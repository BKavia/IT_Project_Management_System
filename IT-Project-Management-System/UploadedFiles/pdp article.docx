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DBBC6" w14:textId="77777777" w:rsidR="00DF4E6B" w:rsidRDefault="00C31CFB">
      <w:pPr>
        <w:sectPr w:rsidR="00DF4E6B">
          <w:type w:val="continuous"/>
          <w:pgSz w:w="12240" w:h="15840"/>
          <w:pgMar w:top="720" w:right="720" w:bottom="720" w:left="720" w:header="720" w:footer="720" w:gutter="0"/>
          <w:cols w:space="720"/>
          <w:docGrid w:linePitch="360"/>
        </w:sectPr>
      </w:pPr>
      <w:r>
        <w:rPr>
          <w:noProof/>
          <w:lang w:eastAsia="ja-JP"/>
        </w:rPr>
        <mc:AlternateContent>
          <mc:Choice Requires="wps">
            <w:drawing>
              <wp:anchor distT="0" distB="0" distL="114300" distR="114300" simplePos="0" relativeHeight="251699200" behindDoc="1" locked="0" layoutInCell="1" allowOverlap="1" wp14:anchorId="5D190CB4" wp14:editId="25094F27">
                <wp:simplePos x="0" y="0"/>
                <wp:positionH relativeFrom="margin">
                  <wp:align>center</wp:align>
                </wp:positionH>
                <mc:AlternateContent>
                  <mc:Choice Requires="wp14">
                    <wp:positionV relativeFrom="margin">
                      <wp14:pctPosVOffset>12000</wp14:pctPosVOffset>
                    </wp:positionV>
                  </mc:Choice>
                  <mc:Fallback>
                    <wp:positionV relativeFrom="page">
                      <wp:posOffset>1554480</wp:posOffset>
                    </wp:positionV>
                  </mc:Fallback>
                </mc:AlternateContent>
                <wp:extent cx="6858000" cy="731520"/>
                <wp:effectExtent l="0" t="0" r="0" b="0"/>
                <wp:wrapThrough wrapText="bothSides">
                  <wp:wrapPolygon edited="0">
                    <wp:start x="0" y="0"/>
                    <wp:lineTo x="0" y="20953"/>
                    <wp:lineTo x="21514" y="20953"/>
                    <wp:lineTo x="21514" y="0"/>
                    <wp:lineTo x="0" y="0"/>
                  </wp:wrapPolygon>
                </wp:wrapThrough>
                <wp:docPr id="1" name="Rectangle 1"/>
                <wp:cNvGraphicFramePr/>
                <a:graphic xmlns:a="http://schemas.openxmlformats.org/drawingml/2006/main">
                  <a:graphicData uri="http://schemas.microsoft.com/office/word/2010/wordprocessingShape">
                    <wps:wsp>
                      <wps:cNvSpPr/>
                      <wps:spPr>
                        <a:xfrm>
                          <a:off x="0" y="0"/>
                          <a:ext cx="6858000" cy="731520"/>
                        </a:xfrm>
                        <a:prstGeom prst="rect">
                          <a:avLst/>
                        </a:prstGeom>
                        <a:blipFill dpi="0" rotWithShape="1">
                          <a:blip r:embed="rId7">
                            <a:duotone>
                              <a:schemeClr val="dk2">
                                <a:tint val="95000"/>
                              </a:schemeClr>
                              <a:schemeClr val="dk2">
                                <a:shade val="20000"/>
                              </a:schemeClr>
                            </a:duotone>
                          </a:blip>
                          <a:srcRect/>
                          <a:tile tx="0" ty="0" sx="100000" sy="100000" flip="none" algn="tl"/>
                        </a:blip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8000</wp14:pctHeight>
                </wp14:sizeRelV>
              </wp:anchor>
            </w:drawing>
          </mc:Choice>
          <mc:Fallback>
            <w:pict>
              <v:rect w14:anchorId="63F996B3" id="Rectangle 1" o:spid="_x0000_s1026" style="position:absolute;margin-left:0;margin-top:0;width:540pt;height:57.6pt;z-index:-251617280;visibility:visible;mso-wrap-style:square;mso-width-percent:1000;mso-height-percent:80;mso-top-percent:120;mso-wrap-distance-left:9pt;mso-wrap-distance-top:0;mso-wrap-distance-right:9pt;mso-wrap-distance-bottom:0;mso-position-horizontal:center;mso-position-horizontal-relative:margin;mso-position-vertical-relative:margin;mso-width-percent:1000;mso-height-percent:80;mso-top-percent:12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RlAAAAAFJnaHRsb25n&#10;AAAF3A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E/8AAAAAAAADhCSU0EFAAAAAAABAAAAAY4QklN&#10;BAwAAAAAHeYAAAABAAAAoAAAAHgAAAHgAADhAAAAHcoAGAAB/9j/4AAQSkZJRgABAgAASABIAAD/&#10;7QAMQWRvYmVfQ00AAf/uAA5BZG9iZQBkgAAAAAH/2wCEAAwICAgJCAwJCQwRCwoLERUPDAwPFRgT&#10;ExUTExgRDAwMDAwMEQwMDAwMDAwMDAwMDAwMDAwMDAwMDAwMDAwMDAwBDQsLDQ4NEA4OEBQODg4U&#10;FA4ODg4UEQwMDAwMEREMDAwMDAwRDAwMDAwMDAwMDAwMDAwMDAwMDAwMDAwMDAwMDP/AABEIAHg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" stroked="f" strokeweight="1.5pt">
                <v:fill r:id="rId8" o:title="" recolor="t" rotate="t" type="tile"/>
                <v:imagedata recolortarget="#386480 [3058]"/>
                <w10:wrap type="through" anchorx="margin" anchory="margin"/>
              </v:rect>
            </w:pict>
          </mc:Fallback>
        </mc:AlternateContent>
      </w:r>
      <w:r>
        <w:rPr>
          <w:noProof/>
          <w:lang w:eastAsia="ja-JP"/>
        </w:rPr>
        <mc:AlternateContent>
          <mc:Choice Requires="wps">
            <w:drawing>
              <wp:anchor distT="0" distB="0" distL="114300" distR="114300" simplePos="0" relativeHeight="251700224" behindDoc="0" locked="0" layoutInCell="1" allowOverlap="1" wp14:anchorId="712E4503" wp14:editId="171A66A0">
                <wp:simplePos x="0" y="0"/>
                <wp:positionH relativeFrom="margin">
                  <wp:align>center</wp:align>
                </wp:positionH>
                <wp:positionV relativeFrom="margin">
                  <wp:align>top</wp:align>
                </wp:positionV>
                <wp:extent cx="6858000" cy="1097280"/>
                <wp:effectExtent l="0" t="0" r="0" b="7620"/>
                <wp:wrapTopAndBottom/>
                <wp:docPr id="2" name="Rectangle 2"/>
                <wp:cNvGraphicFramePr/>
                <a:graphic xmlns:a="http://schemas.openxmlformats.org/drawingml/2006/main">
                  <a:graphicData uri="http://schemas.microsoft.com/office/word/2010/wordprocessingShape">
                    <wps:wsp>
                      <wps:cNvSpPr/>
                      <wps:spPr>
                        <a:xfrm>
                          <a:off x="0" y="0"/>
                          <a:ext cx="6858000" cy="1097280"/>
                        </a:xfrm>
                        <a:prstGeom prst="rect">
                          <a:avLst/>
                        </a:prstGeom>
                        <a:solidFill>
                          <a:schemeClr val="accent1"/>
                        </a:solidFill>
                        <a:ln>
                          <a:noFill/>
                        </a:ln>
                      </wps:spPr>
                      <wps:style>
                        <a:lnRef idx="2">
                          <a:schemeClr val="accent1">
                            <a:shade val="50000"/>
                          </a:schemeClr>
                        </a:lnRef>
                        <a:fillRef idx="1002">
                          <a:schemeClr val="lt1"/>
                        </a:fillRef>
                        <a:effectRef idx="0">
                          <a:schemeClr val="accent1"/>
                        </a:effectRef>
                        <a:fontRef idx="minor">
                          <a:schemeClr val="lt1"/>
                        </a:fontRef>
                      </wps:style>
                      <wps:txbx>
                        <w:txbxContent>
                          <w:tbl>
                            <w:tblPr>
                              <w:tblW w:w="5000" w:type="pct"/>
                              <w:tblCellMar>
                                <w:top w:w="29" w:type="dxa"/>
                                <w:left w:w="58" w:type="dxa"/>
                                <w:bottom w:w="29" w:type="dxa"/>
                                <w:right w:w="58" w:type="dxa"/>
                              </w:tblCellMar>
                              <w:tblLook w:val="04A0" w:firstRow="1" w:lastRow="0" w:firstColumn="1" w:lastColumn="0" w:noHBand="0" w:noVBand="1"/>
                            </w:tblPr>
                            <w:tblGrid>
                              <w:gridCol w:w="3655"/>
                              <w:gridCol w:w="3533"/>
                              <w:gridCol w:w="3582"/>
                            </w:tblGrid>
                            <w:tr w:rsidR="00C31CFB" w14:paraId="659C8F24" w14:textId="77777777">
                              <w:trPr>
                                <w:trHeight w:val="288"/>
                              </w:trPr>
                              <w:tc>
                                <w:tcPr>
                                  <w:tcW w:w="3460" w:type="dxa"/>
                                  <w:vAlign w:val="center"/>
                                </w:tcPr>
                                <w:p w14:paraId="62C389B7" w14:textId="77777777" w:rsidR="00C31CFB" w:rsidRDefault="0071594C">
                                  <w:pPr>
                                    <w:spacing w:after="0" w:line="240" w:lineRule="auto"/>
                                    <w:jc w:val="center"/>
                                  </w:pPr>
                                  <w:sdt>
                                    <w:sdtPr>
                                      <w:alias w:val="Company"/>
                                      <w:id w:val="1106856955"/>
                                      <w:dataBinding w:prefixMappings="xmlns:ns0='http://schemas.openxmlformats.org/officeDocument/2006/extended-properties'" w:xpath="/ns0:Properties[1]/ns0:Company[1]" w:storeItemID="{6668398D-A668-4E3E-A5EB-62B293D839F1}"/>
                                      <w:text/>
                                    </w:sdtPr>
                                    <w:sdtEndPr/>
                                    <w:sdtContent>
                                      <w:r w:rsidR="00C31CFB">
                                        <w:t>De Montfort University</w:t>
                                      </w:r>
                                    </w:sdtContent>
                                  </w:sdt>
                                </w:p>
                              </w:tc>
                              <w:tc>
                                <w:tcPr>
                                  <w:tcW w:w="3345" w:type="dxa"/>
                                </w:tcPr>
                                <w:sdt>
                                  <w:sdtPr>
                                    <w:rPr>
                                      <w:b/>
                                      <w:bCs/>
                                    </w:rPr>
                                    <w:alias w:val="Date"/>
                                    <w:id w:val="1122968802"/>
                                    <w:dataBinding w:prefixMappings="xmlns:ns0='http://schemas.microsoft.com/office/2006/coverPageProps'" w:xpath="/ns0:CoverPageProperties[1]/ns0:PublishDate[1]" w:storeItemID="{55AF091B-3C7A-41E3-B477-F2FDAA23CFDA}"/>
                                    <w:date w:fullDate="2018-02-28T00:00:00Z">
                                      <w:dateFormat w:val="M/d/yyyy"/>
                                      <w:lid w:val="en-US"/>
                                      <w:storeMappedDataAs w:val="dateTime"/>
                                      <w:calendar w:val="gregorian"/>
                                    </w:date>
                                  </w:sdtPr>
                                  <w:sdtEndPr/>
                                  <w:sdtContent>
                                    <w:p w14:paraId="02871DE8" w14:textId="77777777" w:rsidR="00C31CFB" w:rsidRDefault="00C31CFB">
                                      <w:pPr>
                                        <w:spacing w:after="0" w:line="240" w:lineRule="auto"/>
                                        <w:jc w:val="center"/>
                                        <w:rPr>
                                          <w:b/>
                                          <w:bCs/>
                                        </w:rPr>
                                      </w:pPr>
                                      <w:r>
                                        <w:rPr>
                                          <w:b/>
                                          <w:bCs/>
                                        </w:rPr>
                                        <w:t>2/28/2018</w:t>
                                      </w:r>
                                    </w:p>
                                  </w:sdtContent>
                                </w:sdt>
                              </w:tc>
                              <w:tc>
                                <w:tcPr>
                                  <w:tcW w:w="3391" w:type="dxa"/>
                                </w:tcPr>
                                <w:sdt>
                                  <w:sdtPr>
                                    <w:alias w:val="Volume"/>
                                    <w:tag w:val="Volume"/>
                                    <w:id w:val="324337962"/>
                                    <w:showingPlcHdr/>
                                    <w:dataBinding w:xpath="/Newsletter/Volume" w:storeItemID="{0392F253-333C-4A53-9243-D24BE37970BC}"/>
                                    <w:text/>
                                  </w:sdtPr>
                                  <w:sdtEndPr/>
                                  <w:sdtContent>
                                    <w:p w14:paraId="1492FA64" w14:textId="77777777" w:rsidR="00C31CFB" w:rsidRDefault="00C31CFB">
                                      <w:pPr>
                                        <w:spacing w:after="0" w:line="240" w:lineRule="auto"/>
                                        <w:jc w:val="center"/>
                                      </w:pPr>
                                      <w:r>
                                        <w:t>[Edition 1, Volume 1]</w:t>
                                      </w:r>
                                    </w:p>
                                  </w:sdtContent>
                                </w:sdt>
                              </w:tc>
                            </w:tr>
                          </w:tbl>
                          <w:p w14:paraId="422C4D7E" w14:textId="77777777" w:rsidR="00C31CFB" w:rsidRDefault="00C31CFB">
                            <w:pPr>
                              <w:jc w:val="center"/>
                            </w:pPr>
                          </w:p>
                        </w:txbxContent>
                      </wps:txbx>
                      <wps:bodyPr rot="0" spcFirstLastPara="0" vertOverflow="overflow" horzOverflow="overflow" vert="horz" wrap="square" lIns="0" tIns="27432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12000</wp14:pctHeight>
                </wp14:sizeRelV>
              </wp:anchor>
            </w:drawing>
          </mc:Choice>
          <mc:Fallback>
            <w:pict>
              <v:rect w14:anchorId="712E4503" id="Rectangle 2" o:spid="_x0000_s1026" style="position:absolute;margin-left:0;margin-top:0;width:540pt;height:86.4pt;z-index:251700224;visibility:visible;mso-wrap-style:square;mso-width-percent:1000;mso-height-percent:120;mso-wrap-distance-left:9pt;mso-wrap-distance-top:0;mso-wrap-distance-right:9pt;mso-wrap-distance-bottom:0;mso-position-horizontal:center;mso-position-horizontal-relative:margin;mso-position-vertical:top;mso-position-vertical-relative:margin;mso-width-percent:1000;mso-height-percent:1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" fillcolor="#2683c6 [3204]" stroked="f" strokeweight="1.5pt">
                <v:textbox inset="0,21.6pt,0,0">
                  <w:txbxContent>
                    <w:tbl>
                      <w:tblPr>
                        <w:tblW w:w="5000" w:type="pct"/>
                        <w:tblCellMar>
                          <w:top w:w="29" w:type="dxa"/>
                          <w:left w:w="58" w:type="dxa"/>
                          <w:bottom w:w="29" w:type="dxa"/>
                          <w:right w:w="58" w:type="dxa"/>
                        </w:tblCellMar>
                        <w:tblLook w:val="04A0" w:firstRow="1" w:lastRow="0" w:firstColumn="1" w:lastColumn="0" w:noHBand="0" w:noVBand="1"/>
                      </w:tblPr>
                      <w:tblGrid>
                        <w:gridCol w:w="3655"/>
                        <w:gridCol w:w="3533"/>
                        <w:gridCol w:w="3582"/>
                      </w:tblGrid>
                      <w:tr w:rsidR="00C31CFB" w14:paraId="659C8F24" w14:textId="77777777">
                        <w:trPr>
                          <w:trHeight w:val="288"/>
                        </w:trPr>
                        <w:tc>
                          <w:tcPr>
                            <w:tcW w:w="3460" w:type="dxa"/>
                            <w:vAlign w:val="center"/>
                          </w:tcPr>
                          <w:p w14:paraId="62C389B7" w14:textId="77777777" w:rsidR="00C31CFB" w:rsidRDefault="0071594C">
                            <w:pPr>
                              <w:spacing w:after="0" w:line="240" w:lineRule="auto"/>
                              <w:jc w:val="center"/>
                            </w:pPr>
                            <w:sdt>
                              <w:sdtPr>
                                <w:alias w:val="Company"/>
                                <w:id w:val="1106856955"/>
                                <w:dataBinding w:prefixMappings="xmlns:ns0='http://schemas.openxmlformats.org/officeDocument/2006/extended-properties'" w:xpath="/ns0:Properties[1]/ns0:Company[1]" w:storeItemID="{6668398D-A668-4E3E-A5EB-62B293D839F1}"/>
                                <w:text/>
                              </w:sdtPr>
                              <w:sdtEndPr/>
                              <w:sdtContent>
                                <w:r w:rsidR="00C31CFB">
                                  <w:t>De Montfort University</w:t>
                                </w:r>
                              </w:sdtContent>
                            </w:sdt>
                          </w:p>
                        </w:tc>
                        <w:tc>
                          <w:tcPr>
                            <w:tcW w:w="3345" w:type="dxa"/>
                          </w:tcPr>
                          <w:sdt>
                            <w:sdtPr>
                              <w:rPr>
                                <w:b/>
                                <w:bCs/>
                              </w:rPr>
                              <w:alias w:val="Date"/>
                              <w:id w:val="1122968802"/>
                              <w:dataBinding w:prefixMappings="xmlns:ns0='http://schemas.microsoft.com/office/2006/coverPageProps'" w:xpath="/ns0:CoverPageProperties[1]/ns0:PublishDate[1]" w:storeItemID="{55AF091B-3C7A-41E3-B477-F2FDAA23CFDA}"/>
                              <w:date w:fullDate="2018-02-28T00:00:00Z">
                                <w:dateFormat w:val="M/d/yyyy"/>
                                <w:lid w:val="en-US"/>
                                <w:storeMappedDataAs w:val="dateTime"/>
                                <w:calendar w:val="gregorian"/>
                              </w:date>
                            </w:sdtPr>
                            <w:sdtEndPr/>
                            <w:sdtContent>
                              <w:p w14:paraId="02871DE8" w14:textId="77777777" w:rsidR="00C31CFB" w:rsidRDefault="00C31CFB">
                                <w:pPr>
                                  <w:spacing w:after="0" w:line="240" w:lineRule="auto"/>
                                  <w:jc w:val="center"/>
                                  <w:rPr>
                                    <w:b/>
                                    <w:bCs/>
                                  </w:rPr>
                                </w:pPr>
                                <w:r>
                                  <w:rPr>
                                    <w:b/>
                                    <w:bCs/>
                                  </w:rPr>
                                  <w:t>2/28/2018</w:t>
                                </w:r>
                              </w:p>
                            </w:sdtContent>
                          </w:sdt>
                        </w:tc>
                        <w:tc>
                          <w:tcPr>
                            <w:tcW w:w="3391" w:type="dxa"/>
                          </w:tcPr>
                          <w:sdt>
                            <w:sdtPr>
                              <w:alias w:val="Volume"/>
                              <w:tag w:val="Volume"/>
                              <w:id w:val="324337962"/>
                              <w:showingPlcHdr/>
                              <w:dataBinding w:xpath="/Newsletter/Volume" w:storeItemID="{0392F253-333C-4A53-9243-D24BE37970BC}"/>
                              <w:text/>
                            </w:sdtPr>
                            <w:sdtEndPr/>
                            <w:sdtContent>
                              <w:p w14:paraId="1492FA64" w14:textId="77777777" w:rsidR="00C31CFB" w:rsidRDefault="00C31CFB">
                                <w:pPr>
                                  <w:spacing w:after="0" w:line="240" w:lineRule="auto"/>
                                  <w:jc w:val="center"/>
                                </w:pPr>
                                <w:r>
                                  <w:t>[Edition 1, Volume 1]</w:t>
                                </w:r>
                              </w:p>
                            </w:sdtContent>
                          </w:sdt>
                        </w:tc>
                      </w:tr>
                    </w:tbl>
                    <w:p w14:paraId="422C4D7E" w14:textId="77777777" w:rsidR="00C31CFB" w:rsidRDefault="00C31CFB">
                      <w:pPr>
                        <w:jc w:val="center"/>
                      </w:pPr>
                    </w:p>
                  </w:txbxContent>
                </v:textbox>
                <w10:wrap type="topAndBottom" anchorx="margin" anchory="margin"/>
              </v:rect>
            </w:pict>
          </mc:Fallback>
        </mc:AlternateContent>
      </w:r>
      <w:r>
        <w:rPr>
          <w:noProof/>
          <w:lang w:eastAsia="ja-JP"/>
        </w:rPr>
        <mc:AlternateContent>
          <mc:Choice Requires="wps">
            <w:drawing>
              <wp:anchor distT="0" distB="0" distL="457200" distR="457200" simplePos="0" relativeHeight="251701248" behindDoc="0" locked="0" layoutInCell="1" allowOverlap="1" wp14:anchorId="6ADFB634" wp14:editId="235DDDEE">
                <wp:simplePos x="0" y="0"/>
                <wp:positionH relativeFrom="margin">
                  <wp:align>center</wp:align>
                </wp:positionH>
                <mc:AlternateContent>
                  <mc:Choice Requires="wp14">
                    <wp:positionV relativeFrom="margin">
                      <wp14:pctPosVOffset>8500</wp14:pctPosVOffset>
                    </wp:positionV>
                  </mc:Choice>
                  <mc:Fallback>
                    <wp:positionV relativeFrom="page">
                      <wp:posOffset>1234440</wp:posOffset>
                    </wp:positionV>
                  </mc:Fallback>
                </mc:AlternateContent>
                <wp:extent cx="3911600" cy="570230"/>
                <wp:effectExtent l="19050" t="19050" r="9525" b="1270"/>
                <wp:wrapNone/>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911600" cy="570230"/>
                        </a:xfrm>
                        <a:prstGeom prst="rect">
                          <a:avLst/>
                        </a:prstGeom>
                        <a:solidFill>
                          <a:schemeClr val="bg1"/>
                        </a:solidFill>
                        <a:ln w="44450" cmpd="thinThick">
                          <a:solidFill>
                            <a:schemeClr val="tx1"/>
                          </a:solidFill>
                          <a:miter lim="800000"/>
                        </a:ln>
                      </wps:spPr>
                      <wps:txbx>
                        <w:txbxContent>
                          <w:p w14:paraId="45EF7526" w14:textId="77777777" w:rsidR="00C31CFB" w:rsidRPr="00186854" w:rsidRDefault="00C31CFB" w:rsidP="00D92FCC">
                            <w:pPr>
                              <w:pStyle w:val="Footer"/>
                              <w:jc w:val="center"/>
                              <w:rPr>
                                <w:color w:val="000000" w:themeColor="text1"/>
                                <w:sz w:val="48"/>
                                <w:szCs w:val="96"/>
                                <w:lang w:val="en-GB"/>
                              </w:rPr>
                            </w:pPr>
                            <w:r>
                              <w:rPr>
                                <w:rStyle w:val="TitleChar"/>
                                <w:color w:val="000000" w:themeColor="text1"/>
                                <w:sz w:val="48"/>
                                <w:lang w:val="en-GB"/>
                              </w:rPr>
                              <w:t>DO</w:t>
                            </w:r>
                            <w:r w:rsidR="00D92FCC">
                              <w:rPr>
                                <w:rStyle w:val="TitleChar"/>
                                <w:color w:val="000000" w:themeColor="text1"/>
                                <w:sz w:val="48"/>
                                <w:lang w:val="en-GB"/>
                              </w:rPr>
                              <w:t xml:space="preserve"> suspected criminals deserve t</w:t>
                            </w:r>
                            <w:r w:rsidR="00B07D1D">
                              <w:rPr>
                                <w:rStyle w:val="TitleChar"/>
                                <w:color w:val="000000" w:themeColor="text1"/>
                                <w:sz w:val="48"/>
                                <w:lang w:val="en-GB"/>
                              </w:rPr>
                              <w:t>o be treated like the rest of us</w:t>
                            </w:r>
                          </w:p>
                        </w:txbxContent>
                      </wps:txbx>
                      <wps:bodyPr vert="horz" wrap="none" lIns="274320" tIns="91440" rIns="274320" bIns="91440" rtlCol="0" anchor="ctr" anchorCtr="0">
                        <a:spAutoFit/>
                      </wps:bodyPr>
                    </wps:wsp>
                  </a:graphicData>
                </a:graphic>
                <wp14:sizeRelH relativeFrom="margin">
                  <wp14:pctWidth>55000</wp14:pctWidth>
                </wp14:sizeRelH>
                <wp14:sizeRelV relativeFrom="margin">
                  <wp14:pctHeight>11000</wp14:pctHeight>
                </wp14:sizeRelV>
              </wp:anchor>
            </w:drawing>
          </mc:Choice>
          <mc:Fallback>
            <w:pict>
              <v:rect id="Title 1" o:spid="_x0000_s1027" style="position:absolute;margin-left:0;margin-top:0;width:308pt;height:44.9pt;z-index:251701248;visibility:visible;mso-wrap-style:none;mso-width-percent:550;mso-height-percent:110;mso-top-percent:85;mso-wrap-distance-left:36pt;mso-wrap-distance-top:0;mso-wrap-distance-right:36pt;mso-wrap-distance-bottom:0;mso-position-horizontal:center;mso-position-horizontal-relative:margin;mso-position-vertical-relative:margin;mso-width-percent:550;mso-height-percent:110;mso-top-percent:8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" fillcolor="white [3212]" strokecolor="black [3213]" strokeweight="3.5pt">
                <v:stroke linestyle="thinThick"/>
                <v:path arrowok="t"/>
                <o:lock v:ext="edit" grouping="t"/>
                <v:textbox style="mso-fit-shape-to-text:t" inset="21.6pt,7.2pt,21.6pt,7.2pt">
                  <w:txbxContent>
                    <w:p w:rsidR="00C31CFB" w:rsidRPr="00186854" w:rsidRDefault="00C31CFB" w:rsidP="00D92FCC">
                      <w:pPr>
                        <w:pStyle w:val="Footer"/>
                        <w:jc w:val="center"/>
                        <w:rPr>
                          <w:color w:val="000000" w:themeColor="text1"/>
                          <w:sz w:val="48"/>
                          <w:szCs w:val="96"/>
                          <w:lang w:val="en-GB"/>
                        </w:rPr>
                      </w:pPr>
                      <w:r>
                        <w:rPr>
                          <w:rStyle w:val="TitleChar"/>
                          <w:color w:val="000000" w:themeColor="text1"/>
                          <w:sz w:val="48"/>
                          <w:lang w:val="en-GB"/>
                        </w:rPr>
                        <w:t>DO</w:t>
                      </w:r>
                      <w:r w:rsidR="00D92FCC">
                        <w:rPr>
                          <w:rStyle w:val="TitleChar"/>
                          <w:color w:val="000000" w:themeColor="text1"/>
                          <w:sz w:val="48"/>
                          <w:lang w:val="en-GB"/>
                        </w:rPr>
                        <w:t xml:space="preserve"> suspected criminals deserve t</w:t>
                      </w:r>
                      <w:r w:rsidR="00B07D1D">
                        <w:rPr>
                          <w:rStyle w:val="TitleChar"/>
                          <w:color w:val="000000" w:themeColor="text1"/>
                          <w:sz w:val="48"/>
                          <w:lang w:val="en-GB"/>
                        </w:rPr>
                        <w:t>o be treated like the rest of us</w:t>
                      </w:r>
                    </w:p>
                  </w:txbxContent>
                </v:textbox>
                <w10:wrap anchorx="margin" anchory="margin"/>
              </v:rect>
            </w:pict>
          </mc:Fallback>
        </mc:AlternateContent>
      </w:r>
    </w:p>
    <w:p w14:paraId="75E961A9" w14:textId="77777777" w:rsidR="00D92FCC" w:rsidRDefault="00D92FCC" w:rsidP="00D92FCC">
      <w:pPr>
        <w:pStyle w:val="Heading1"/>
      </w:pPr>
      <w:r>
        <w:t xml:space="preserve">Suspected criminals and their entitlement towards privacy </w:t>
      </w:r>
    </w:p>
    <w:p w14:paraId="15547C38" w14:textId="77777777" w:rsidR="0071594C" w:rsidRPr="0071594C" w:rsidRDefault="0071594C" w:rsidP="00BE70FF">
      <w:pPr>
        <w:pStyle w:val="Heading1"/>
        <w:rPr>
          <w:sz w:val="22"/>
          <w:szCs w:val="22"/>
        </w:rPr>
      </w:pPr>
      <w:bookmarkStart w:id="0" w:name="_GoBack"/>
      <w:bookmarkEnd w:id="0"/>
    </w:p>
    <w:p w14:paraId="652E3281" w14:textId="77777777" w:rsidR="0013115F" w:rsidRDefault="00BE70FF" w:rsidP="00BE70FF">
      <w:pPr>
        <w:pStyle w:val="Heading1"/>
      </w:pPr>
      <w:r>
        <w:t xml:space="preserve">For </w:t>
      </w:r>
    </w:p>
    <w:p w14:paraId="3854679D" w14:textId="77777777" w:rsidR="00BE70FF" w:rsidRDefault="00BE70FF" w:rsidP="00BE70FF">
      <w:pPr>
        <w:rPr>
          <w:sz w:val="36"/>
          <w:szCs w:val="36"/>
        </w:rPr>
      </w:pPr>
      <w:r>
        <w:rPr>
          <w:sz w:val="36"/>
          <w:szCs w:val="36"/>
          <w:highlight w:val="yellow"/>
        </w:rPr>
        <w:t>Section 1</w:t>
      </w:r>
    </w:p>
    <w:p w14:paraId="1917C954" w14:textId="77777777" w:rsidR="0071594C" w:rsidRPr="00BE70FF" w:rsidRDefault="0071594C" w:rsidP="00BE70FF">
      <w:pPr>
        <w:rPr>
          <w:sz w:val="36"/>
          <w:szCs w:val="36"/>
        </w:rPr>
      </w:pPr>
    </w:p>
    <w:p w14:paraId="40936672" w14:textId="77777777" w:rsidR="0013115F" w:rsidRDefault="0013115F" w:rsidP="0013115F">
      <w:r>
        <w:t>September 2011 three people were killed in a terror attack</w:t>
      </w:r>
    </w:p>
    <w:p w14:paraId="71CDEF77" w14:textId="77777777" w:rsidR="0013115F" w:rsidRDefault="0013115F" w:rsidP="0013115F">
      <w:r>
        <w:t>77 52 people were killed</w:t>
      </w:r>
    </w:p>
    <w:p w14:paraId="04689016" w14:textId="77777777" w:rsidR="0013115F" w:rsidRDefault="0013115F" w:rsidP="0013115F">
      <w:r>
        <w:t>Last year 5 terror attacks over the space of three months</w:t>
      </w:r>
    </w:p>
    <w:p w14:paraId="3A6C462D" w14:textId="77777777" w:rsidR="001F6588" w:rsidRDefault="001F6588" w:rsidP="0013115F">
      <w:proofErr w:type="spellStart"/>
      <w:r>
        <w:t>Westminter</w:t>
      </w:r>
      <w:proofErr w:type="spellEnd"/>
      <w:r>
        <w:t xml:space="preserve"> bridge dour dead 50 injured</w:t>
      </w:r>
    </w:p>
    <w:p w14:paraId="66CD104D" w14:textId="77777777" w:rsidR="001F6588" w:rsidRDefault="001F6588" w:rsidP="0013115F">
      <w:proofErr w:type="spellStart"/>
      <w:r>
        <w:t>Manchetser</w:t>
      </w:r>
      <w:proofErr w:type="spellEnd"/>
      <w:r>
        <w:t xml:space="preserve"> 22 people were killed including this </w:t>
      </w:r>
      <w:proofErr w:type="gramStart"/>
      <w:r>
        <w:t>year old</w:t>
      </w:r>
      <w:proofErr w:type="gramEnd"/>
      <w:r>
        <w:t xml:space="preserve"> girl who had just gone to a music concert</w:t>
      </w:r>
    </w:p>
    <w:p w14:paraId="63F73FA6" w14:textId="77777777" w:rsidR="001F6588" w:rsidRDefault="001F6588" w:rsidP="0013115F">
      <w:r>
        <w:t xml:space="preserve"> London bridge 8 people were killed</w:t>
      </w:r>
    </w:p>
    <w:p w14:paraId="1F51AFCE" w14:textId="77777777" w:rsidR="001F6588" w:rsidRDefault="001F6588" w:rsidP="0013115F">
      <w:proofErr w:type="spellStart"/>
      <w:r>
        <w:t>Finsbury</w:t>
      </w:r>
      <w:proofErr w:type="spellEnd"/>
      <w:r>
        <w:t xml:space="preserve"> mosque 11 injured one person killed “these people were praying the </w:t>
      </w:r>
      <w:proofErr w:type="spellStart"/>
      <w:r>
        <w:t>wernt</w:t>
      </w:r>
      <w:proofErr w:type="spellEnd"/>
      <w:r>
        <w:t xml:space="preserve"> </w:t>
      </w:r>
      <w:proofErr w:type="spellStart"/>
      <w:r>
        <w:t>doinf</w:t>
      </w:r>
      <w:proofErr w:type="spellEnd"/>
      <w:r>
        <w:t xml:space="preserve"> anything to incite hate so why where they </w:t>
      </w:r>
      <w:proofErr w:type="spellStart"/>
      <w:r>
        <w:t>tartgeted</w:t>
      </w:r>
      <w:proofErr w:type="spellEnd"/>
      <w:r>
        <w:t xml:space="preserve"> </w:t>
      </w:r>
    </w:p>
    <w:p w14:paraId="1BD225EA" w14:textId="77777777" w:rsidR="001F6588" w:rsidRDefault="001F6588" w:rsidP="0013115F">
      <w:r>
        <w:t xml:space="preserve">London </w:t>
      </w:r>
      <w:r w:rsidR="00DC5B22">
        <w:t>underground</w:t>
      </w:r>
      <w:r>
        <w:t xml:space="preserve"> 29 people were injured.</w:t>
      </w:r>
    </w:p>
    <w:p w14:paraId="68053EB3" w14:textId="77777777" w:rsidR="001F6588" w:rsidRDefault="001F6588" w:rsidP="0013115F">
      <w:r>
        <w:t xml:space="preserve">23 thousand cases of </w:t>
      </w:r>
      <w:r w:rsidR="00DC5B22">
        <w:t>pedophilia</w:t>
      </w:r>
      <w:r>
        <w:t xml:space="preserve"> were recorded in England and wales alone “that is not a very large piece of land and that is a very large amount of people to be an issue</w:t>
      </w:r>
    </w:p>
    <w:p w14:paraId="2C4337D0" w14:textId="77777777" w:rsidR="001F6588" w:rsidRDefault="001F6588" w:rsidP="0013115F">
      <w:r>
        <w:t xml:space="preserve">Every year more than 3 thousand people die from drug poisoning and 24 million pounds is </w:t>
      </w:r>
      <w:proofErr w:type="spellStart"/>
      <w:r>
        <w:t>is</w:t>
      </w:r>
      <w:proofErr w:type="spellEnd"/>
      <w:r>
        <w:t xml:space="preserve"> </w:t>
      </w:r>
      <w:proofErr w:type="spellStart"/>
      <w:r>
        <w:t>laudered</w:t>
      </w:r>
      <w:proofErr w:type="spellEnd"/>
      <w:r>
        <w:t xml:space="preserve"> through illegal activities such as human trafficking fraud </w:t>
      </w:r>
      <w:proofErr w:type="spellStart"/>
      <w:r>
        <w:t>etc</w:t>
      </w:r>
      <w:proofErr w:type="spellEnd"/>
    </w:p>
    <w:p w14:paraId="29C0F7C9" w14:textId="77777777" w:rsidR="001F6588" w:rsidRDefault="001F6588" w:rsidP="0013115F">
      <w:r>
        <w:t>“Crime is on the rise”</w:t>
      </w:r>
    </w:p>
    <w:p w14:paraId="6AEEAFF6" w14:textId="77777777" w:rsidR="001F6588" w:rsidRDefault="001F6588" w:rsidP="0013115F">
      <w:r>
        <w:t>“I have had enough”</w:t>
      </w:r>
    </w:p>
    <w:p w14:paraId="61E15751" w14:textId="77777777" w:rsidR="001F6588" w:rsidRDefault="001F6588" w:rsidP="0013115F">
      <w:r>
        <w:t xml:space="preserve">Last summer was one of the worst as </w:t>
      </w:r>
      <w:r w:rsidR="00DC5B22">
        <w:t>every time</w:t>
      </w:r>
      <w:r>
        <w:t xml:space="preserve"> I turned on the tv all I saw was </w:t>
      </w:r>
      <w:proofErr w:type="spellStart"/>
      <w:r>
        <w:t>terrosrism</w:t>
      </w:r>
      <w:proofErr w:type="spellEnd"/>
      <w:r>
        <w:t xml:space="preserve"> or people getting hurt </w:t>
      </w:r>
      <w:r w:rsidR="00DC5B22">
        <w:t xml:space="preserve">“ </w:t>
      </w:r>
    </w:p>
    <w:p w14:paraId="1CDFAE72" w14:textId="77777777" w:rsidR="00DC5B22" w:rsidRDefault="00DC5B22" w:rsidP="0013115F">
      <w:r>
        <w:t>“That’s its stop I have had enough”</w:t>
      </w:r>
    </w:p>
    <w:p w14:paraId="4C341418" w14:textId="77777777" w:rsidR="00DC5B22" w:rsidRDefault="00DC5B22" w:rsidP="0013115F">
      <w:r>
        <w:t>“crime rate is increasing everyday”</w:t>
      </w:r>
    </w:p>
    <w:p w14:paraId="04F3BDE8" w14:textId="77777777" w:rsidR="00DC5B22" w:rsidRDefault="00DC5B22" w:rsidP="0013115F">
      <w:r>
        <w:lastRenderedPageBreak/>
        <w:t xml:space="preserve">We define suspected </w:t>
      </w:r>
      <w:proofErr w:type="spellStart"/>
      <w:r>
        <w:t>crimianls</w:t>
      </w:r>
      <w:proofErr w:type="spellEnd"/>
      <w:r>
        <w:t xml:space="preserve"> as an offender who already has a link to the crime” “not me not you somebody who already has been involved in a crime”</w:t>
      </w:r>
    </w:p>
    <w:p w14:paraId="15C910F3" w14:textId="77777777" w:rsidR="00DC5B22" w:rsidRDefault="00DC5B22" w:rsidP="0013115F">
      <w:r>
        <w:t>“People who have made a conscious decision to remove your human rights”</w:t>
      </w:r>
    </w:p>
    <w:p w14:paraId="5D9BFF6F" w14:textId="77777777" w:rsidR="00BE70FF" w:rsidRDefault="00DC5B22" w:rsidP="0013115F">
      <w:r>
        <w:t xml:space="preserve">Why are you protecting </w:t>
      </w:r>
      <w:proofErr w:type="gramStart"/>
      <w:r>
        <w:t>them</w:t>
      </w:r>
      <w:proofErr w:type="gramEnd"/>
    </w:p>
    <w:p w14:paraId="44A33844" w14:textId="77777777" w:rsidR="00DC5B22" w:rsidRDefault="00DC5B22" w:rsidP="0013115F">
      <w:r>
        <w:t>“They deserve to have their privacy invaded and deserve to be watched”</w:t>
      </w:r>
    </w:p>
    <w:p w14:paraId="44B2549B" w14:textId="77777777" w:rsidR="00DC5B22" w:rsidRDefault="00DC5B22" w:rsidP="0013115F">
      <w:r>
        <w:t xml:space="preserve">It took someone death for people to </w:t>
      </w:r>
      <w:proofErr w:type="gramStart"/>
      <w:r>
        <w:t>take action</w:t>
      </w:r>
      <w:proofErr w:type="gramEnd"/>
      <w:r>
        <w:t xml:space="preserve"> this bought about </w:t>
      </w:r>
      <w:proofErr w:type="spellStart"/>
      <w:r>
        <w:t>megans</w:t>
      </w:r>
      <w:proofErr w:type="spellEnd"/>
      <w:r>
        <w:t xml:space="preserve"> law</w:t>
      </w:r>
    </w:p>
    <w:p w14:paraId="0864983A" w14:textId="77777777" w:rsidR="00DC5B22" w:rsidRDefault="00DC5B22" w:rsidP="0013115F">
      <w:r>
        <w:t xml:space="preserve">“We have </w:t>
      </w:r>
      <w:r w:rsidR="00EF7A06">
        <w:t>every right</w:t>
      </w:r>
      <w:r>
        <w:t xml:space="preserve"> to </w:t>
      </w:r>
      <w:proofErr w:type="spellStart"/>
      <w:proofErr w:type="gramStart"/>
      <w:r>
        <w:t>now</w:t>
      </w:r>
      <w:proofErr w:type="spellEnd"/>
      <w:proofErr w:type="gramEnd"/>
      <w:r>
        <w:t xml:space="preserve"> who these people are”</w:t>
      </w:r>
    </w:p>
    <w:p w14:paraId="16309B5A" w14:textId="77777777" w:rsidR="00DC5B22" w:rsidRDefault="00DC5B22" w:rsidP="0013115F">
      <w:r>
        <w:t>“Allowing these criminals to have right to privacy is disrespectful towards their victims”</w:t>
      </w:r>
    </w:p>
    <w:p w14:paraId="61C47A99" w14:textId="77777777" w:rsidR="00BE70FF" w:rsidRDefault="00BE70FF" w:rsidP="0013115F">
      <w:pPr>
        <w:rPr>
          <w:sz w:val="36"/>
          <w:szCs w:val="36"/>
        </w:rPr>
      </w:pPr>
      <w:r w:rsidRPr="00BE70FF">
        <w:rPr>
          <w:sz w:val="36"/>
          <w:szCs w:val="36"/>
          <w:highlight w:val="yellow"/>
        </w:rPr>
        <w:t>Section 2</w:t>
      </w:r>
    </w:p>
    <w:p w14:paraId="49A0348B" w14:textId="77777777" w:rsidR="00BE70FF" w:rsidRDefault="00BE70FF" w:rsidP="0013115F">
      <w:r>
        <w:t>“Would you want your siblings to be afraid”</w:t>
      </w:r>
    </w:p>
    <w:p w14:paraId="220CA718" w14:textId="77777777" w:rsidR="00BE70FF" w:rsidRDefault="00BE70FF" w:rsidP="0013115F">
      <w:r>
        <w:t xml:space="preserve">There was a time in 1900s where the IRA bombed the </w:t>
      </w:r>
      <w:proofErr w:type="spellStart"/>
      <w:r>
        <w:t>uk</w:t>
      </w:r>
      <w:proofErr w:type="spellEnd"/>
      <w:r>
        <w:t xml:space="preserve"> the government where looking towards those people”</w:t>
      </w:r>
    </w:p>
    <w:p w14:paraId="5A72FB17" w14:textId="77777777" w:rsidR="00BE70FF" w:rsidRDefault="00BE70FF" w:rsidP="0013115F">
      <w:r>
        <w:t>“people who have already done the crime”</w:t>
      </w:r>
    </w:p>
    <w:p w14:paraId="0817841D" w14:textId="77777777" w:rsidR="00BE70FF" w:rsidRDefault="00BE70FF" w:rsidP="0013115F">
      <w:r>
        <w:t xml:space="preserve">“Its fine going to Syria however if </w:t>
      </w:r>
      <w:proofErr w:type="spellStart"/>
      <w:r>
        <w:t>your</w:t>
      </w:r>
      <w:proofErr w:type="spellEnd"/>
      <w:r>
        <w:t xml:space="preserve"> going to camps its obviously going to raise suspicions”</w:t>
      </w:r>
    </w:p>
    <w:p w14:paraId="09340F73" w14:textId="77777777" w:rsidR="00BE70FF" w:rsidRPr="00BE70FF" w:rsidRDefault="00BE70FF" w:rsidP="0013115F"/>
    <w:p w14:paraId="2D416A1F" w14:textId="77777777" w:rsidR="00DC5B22" w:rsidRDefault="00DC5B22" w:rsidP="00BE70FF">
      <w:pPr>
        <w:pStyle w:val="Heading1"/>
      </w:pPr>
      <w:r>
        <w:t>Against</w:t>
      </w:r>
      <w:r w:rsidR="00BE70FF">
        <w:t xml:space="preserve"> </w:t>
      </w:r>
    </w:p>
    <w:p w14:paraId="4190FBB5" w14:textId="77777777" w:rsidR="00BE70FF" w:rsidRPr="00BE70FF" w:rsidRDefault="00BE70FF" w:rsidP="00BE70FF">
      <w:pPr>
        <w:rPr>
          <w:sz w:val="36"/>
          <w:szCs w:val="36"/>
        </w:rPr>
      </w:pPr>
      <w:r>
        <w:rPr>
          <w:sz w:val="36"/>
          <w:szCs w:val="36"/>
          <w:highlight w:val="yellow"/>
        </w:rPr>
        <w:t>Section 1</w:t>
      </w:r>
    </w:p>
    <w:p w14:paraId="72151D6D" w14:textId="77777777" w:rsidR="00DC5B22" w:rsidRDefault="00DC5B22" w:rsidP="0013115F">
      <w:r>
        <w:t>“Does it even make sense reducing their privacy does it even prevent crime”</w:t>
      </w:r>
    </w:p>
    <w:p w14:paraId="2F16D429" w14:textId="77777777" w:rsidR="00DC5B22" w:rsidRDefault="00EF7A06" w:rsidP="0013115F">
      <w:r>
        <w:t>“</w:t>
      </w:r>
      <w:r w:rsidR="00DC5B22">
        <w:t>Accusing someone of a criminal activity it just stigmatizes them</w:t>
      </w:r>
      <w:r>
        <w:t xml:space="preserve"> changes </w:t>
      </w:r>
      <w:proofErr w:type="spellStart"/>
      <w:proofErr w:type="gramStart"/>
      <w:r>
        <w:t>their</w:t>
      </w:r>
      <w:proofErr w:type="spellEnd"/>
      <w:proofErr w:type="gramEnd"/>
      <w:r>
        <w:t xml:space="preserve"> </w:t>
      </w:r>
      <w:proofErr w:type="spellStart"/>
      <w:r>
        <w:t>for ever</w:t>
      </w:r>
      <w:proofErr w:type="spellEnd"/>
      <w:r>
        <w:t xml:space="preserve"> does it actually make them better no it doesn’t”</w:t>
      </w:r>
    </w:p>
    <w:p w14:paraId="19D60296" w14:textId="77777777" w:rsidR="00EF7A06" w:rsidRDefault="00EF7A06" w:rsidP="0013115F">
      <w:r>
        <w:t>The Database</w:t>
      </w:r>
    </w:p>
    <w:p w14:paraId="422DF83A" w14:textId="77777777" w:rsidR="00EF7A06" w:rsidRDefault="00EF7A06" w:rsidP="0013115F">
      <w:r>
        <w:t>“It is accessible to everyone can see what they look like where they live what they done they are just shamed”</w:t>
      </w:r>
    </w:p>
    <w:p w14:paraId="7898AAB3" w14:textId="77777777" w:rsidR="00EF7A06" w:rsidRDefault="00EF7A06" w:rsidP="0013115F">
      <w:r>
        <w:t>“If your shaming and naming them it doesn’t change anything”</w:t>
      </w:r>
    </w:p>
    <w:p w14:paraId="13D988DF" w14:textId="77777777" w:rsidR="00EF7A06" w:rsidRDefault="00EF7A06" w:rsidP="0013115F">
      <w:r>
        <w:t>“When suspected criminals have reduced entitlement to privacy that just means they have a sentence before they are even sentenced”</w:t>
      </w:r>
    </w:p>
    <w:p w14:paraId="1B647F99" w14:textId="77777777" w:rsidR="00EF7A06" w:rsidRDefault="00EF7A06" w:rsidP="0013115F">
      <w:r>
        <w:t>“They are only suspects they have not been convicted yet”</w:t>
      </w:r>
    </w:p>
    <w:p w14:paraId="797FC6FA" w14:textId="77777777" w:rsidR="00EF7A06" w:rsidRDefault="00EF7A06" w:rsidP="0013115F">
      <w:r>
        <w:t xml:space="preserve">Recent studies have shown </w:t>
      </w:r>
      <w:proofErr w:type="spellStart"/>
      <w:r>
        <w:t>muslims</w:t>
      </w:r>
      <w:proofErr w:type="spellEnd"/>
      <w:r>
        <w:t xml:space="preserve"> and minority groups are subjected to more hate and discrimination”</w:t>
      </w:r>
    </w:p>
    <w:p w14:paraId="36016014" w14:textId="77777777" w:rsidR="00EF7A06" w:rsidRDefault="00EF7A06" w:rsidP="0013115F">
      <w:r>
        <w:t xml:space="preserve">Example of discrimination </w:t>
      </w:r>
    </w:p>
    <w:p w14:paraId="6DCFB176" w14:textId="77777777" w:rsidR="00EF7A06" w:rsidRDefault="00EF7A06" w:rsidP="0013115F">
      <w:r>
        <w:t>“To be branded a jihadist all I have to is to travel to war-zone country in the middle east”</w:t>
      </w:r>
    </w:p>
    <w:p w14:paraId="53D7DFAC" w14:textId="77777777" w:rsidR="00EF7A06" w:rsidRDefault="00EF7A06" w:rsidP="0013115F">
      <w:r>
        <w:t xml:space="preserve">“Young </w:t>
      </w:r>
      <w:proofErr w:type="spellStart"/>
      <w:r>
        <w:t>muslims</w:t>
      </w:r>
      <w:proofErr w:type="spellEnd"/>
      <w:r>
        <w:t xml:space="preserve"> travel to Syria </w:t>
      </w:r>
      <w:r w:rsidR="000E4EEC">
        <w:t>when</w:t>
      </w:r>
      <w:r>
        <w:t xml:space="preserve"> they come back they are branded as </w:t>
      </w:r>
      <w:r w:rsidR="000E4EEC">
        <w:t>terrorist</w:t>
      </w:r>
      <w:r>
        <w:t xml:space="preserve"> what happens to their lives after that”</w:t>
      </w:r>
    </w:p>
    <w:p w14:paraId="1BACA13A" w14:textId="77777777" w:rsidR="00EF7A06" w:rsidRDefault="00EF7A06" w:rsidP="0013115F">
      <w:r>
        <w:t xml:space="preserve">They can get a job their families stigmatized </w:t>
      </w:r>
    </w:p>
    <w:p w14:paraId="48B1FC72" w14:textId="77777777" w:rsidR="00EF7A06" w:rsidRDefault="00EF7A06" w:rsidP="0013115F">
      <w:r>
        <w:lastRenderedPageBreak/>
        <w:t>“If past mistakes are forever shown to their neighbors to the public local shop keepers what hope does the offender have of rehabilitation”</w:t>
      </w:r>
    </w:p>
    <w:p w14:paraId="6F2E7B1A" w14:textId="77777777" w:rsidR="00EF7A06" w:rsidRDefault="00725394" w:rsidP="0013115F">
      <w:r>
        <w:t>“</w:t>
      </w:r>
      <w:r w:rsidR="00EF7A06">
        <w:t xml:space="preserve">That is the whole point of convicting </w:t>
      </w:r>
      <w:r>
        <w:t>criminals is to rehabilitate them and help them integrate back into society”</w:t>
      </w:r>
    </w:p>
    <w:p w14:paraId="65357E8B" w14:textId="77777777" w:rsidR="00EF7A06" w:rsidRDefault="00725394" w:rsidP="0013115F">
      <w:r>
        <w:t xml:space="preserve">“Even they have a basic human right towards privacy which is granted by the human </w:t>
      </w:r>
      <w:r w:rsidR="000E4EEC">
        <w:t>rights</w:t>
      </w:r>
      <w:r>
        <w:t xml:space="preserve"> act”</w:t>
      </w:r>
    </w:p>
    <w:p w14:paraId="50447C21" w14:textId="77777777" w:rsidR="0013115F" w:rsidRDefault="00725394" w:rsidP="0013115F">
      <w:r>
        <w:t xml:space="preserve">If we want to live in a safe and free world we need to our </w:t>
      </w:r>
      <w:r w:rsidR="000E4EEC">
        <w:t>politicians</w:t>
      </w:r>
      <w:r>
        <w:t xml:space="preserve"> to understand the values of within society”</w:t>
      </w:r>
    </w:p>
    <w:p w14:paraId="6E5ACB76" w14:textId="77777777" w:rsidR="00725394" w:rsidRDefault="00725394" w:rsidP="0013115F">
      <w:r>
        <w:t>“That means not just discriminating against suspected criminals that means giving them the help they need to get back into society”</w:t>
      </w:r>
    </w:p>
    <w:p w14:paraId="2C3C6707" w14:textId="77777777" w:rsidR="00725394" w:rsidRDefault="00725394" w:rsidP="0013115F">
      <w:r>
        <w:t>“They could have just made a mistake or been at the wrong place at the wrong time”</w:t>
      </w:r>
    </w:p>
    <w:p w14:paraId="24494672" w14:textId="77777777" w:rsidR="00725394" w:rsidRPr="0013115F" w:rsidRDefault="00376A4F" w:rsidP="0013115F">
      <w:r>
        <w:t xml:space="preserve">“Suspected criminals are unable to get on with their lives in changes”-until they are proven not </w:t>
      </w:r>
      <w:r w:rsidR="00725394">
        <w:t xml:space="preserve"> </w:t>
      </w:r>
    </w:p>
    <w:p w14:paraId="2A204128" w14:textId="77777777" w:rsidR="00B07D1D" w:rsidRDefault="000E4EEC" w:rsidP="00B07D1D">
      <w:r>
        <w:t>“They are just stuck where there past mistakes are forever hunting them”</w:t>
      </w:r>
    </w:p>
    <w:p w14:paraId="327068C9" w14:textId="77777777" w:rsidR="000E4EEC" w:rsidRDefault="000E4EEC" w:rsidP="00B07D1D">
      <w:r>
        <w:t xml:space="preserve">5 million cameras in the </w:t>
      </w:r>
      <w:proofErr w:type="spellStart"/>
      <w:r>
        <w:t>uk</w:t>
      </w:r>
      <w:proofErr w:type="spellEnd"/>
      <w:r>
        <w:t xml:space="preserve"> spying why can they use the money used to rehabilitate</w:t>
      </w:r>
    </w:p>
    <w:p w14:paraId="1D70A4EA" w14:textId="77777777" w:rsidR="000E4EEC" w:rsidRDefault="000E4EEC" w:rsidP="00B07D1D">
      <w:r>
        <w:t>“This is a democracy where everyone has equal rights”</w:t>
      </w:r>
    </w:p>
    <w:p w14:paraId="057359D6" w14:textId="77777777" w:rsidR="000E4EEC" w:rsidRDefault="000E4EEC" w:rsidP="00B07D1D">
      <w:r>
        <w:t>“Privacy is a fundamental human right declared in the human rights acts”</w:t>
      </w:r>
    </w:p>
    <w:p w14:paraId="354A1C64" w14:textId="77777777" w:rsidR="00BE70FF" w:rsidRPr="00BE70FF" w:rsidRDefault="00BE70FF" w:rsidP="00BE70FF">
      <w:pPr>
        <w:rPr>
          <w:sz w:val="36"/>
          <w:szCs w:val="36"/>
        </w:rPr>
      </w:pPr>
      <w:r w:rsidRPr="00BE70FF">
        <w:rPr>
          <w:sz w:val="36"/>
          <w:szCs w:val="36"/>
          <w:highlight w:val="yellow"/>
        </w:rPr>
        <w:t>Section 2</w:t>
      </w:r>
    </w:p>
    <w:p w14:paraId="77300443" w14:textId="77777777" w:rsidR="000E4EEC" w:rsidRDefault="00BE70FF" w:rsidP="00B07D1D">
      <w:r>
        <w:t>“I am afraid”</w:t>
      </w:r>
    </w:p>
    <w:p w14:paraId="082079AD" w14:textId="77777777" w:rsidR="00BE70FF" w:rsidRDefault="00BE70FF" w:rsidP="00B07D1D">
      <w:r>
        <w:t>“The best cure which causes me so much fear is prevention”</w:t>
      </w:r>
    </w:p>
    <w:p w14:paraId="60E894B9" w14:textId="77777777" w:rsidR="005C3125" w:rsidRDefault="008C70F3" w:rsidP="00B07D1D">
      <w:r>
        <w:t>“Government authorities provoke hatred and seclusion which makes people do things in retaliation”</w:t>
      </w:r>
    </w:p>
    <w:p w14:paraId="559E63DC" w14:textId="77777777" w:rsidR="008C70F3" w:rsidRDefault="008C70F3" w:rsidP="00B07D1D">
      <w:r>
        <w:t xml:space="preserve">“there is not enough privacy in the UK it </w:t>
      </w:r>
      <w:proofErr w:type="spellStart"/>
      <w:r>
        <w:t>counter productive</w:t>
      </w:r>
      <w:proofErr w:type="spellEnd"/>
      <w:r>
        <w:t xml:space="preserve"> to reduce it even more without having it properly established in the first place”</w:t>
      </w:r>
    </w:p>
    <w:p w14:paraId="3869C2EB" w14:textId="77777777" w:rsidR="00DF4E6B" w:rsidRDefault="008C70F3" w:rsidP="00B07D1D">
      <w:pPr>
        <w:pStyle w:val="Heading1"/>
        <w:rPr>
          <w:sz w:val="22"/>
          <w:szCs w:val="22"/>
        </w:rPr>
      </w:pPr>
      <w:r>
        <w:rPr>
          <w:sz w:val="22"/>
          <w:szCs w:val="22"/>
        </w:rPr>
        <w:t>Questions to the against</w:t>
      </w:r>
    </w:p>
    <w:p w14:paraId="4C677C99" w14:textId="77777777" w:rsidR="008C70F3" w:rsidRDefault="004B2A13" w:rsidP="008C70F3">
      <w:proofErr w:type="gramStart"/>
      <w:r>
        <w:t>Q)Criminals</w:t>
      </w:r>
      <w:proofErr w:type="gramEnd"/>
      <w:r>
        <w:t xml:space="preserve"> should have  a reduced right to privacy but their doing already as there was a law passed in the </w:t>
      </w:r>
      <w:proofErr w:type="spellStart"/>
      <w:r>
        <w:t>uk</w:t>
      </w:r>
      <w:proofErr w:type="spellEnd"/>
      <w:r>
        <w:t xml:space="preserve"> but it has not done anything?</w:t>
      </w:r>
    </w:p>
    <w:p w14:paraId="3923E182" w14:textId="77777777" w:rsidR="008C70F3" w:rsidRDefault="004B2A13" w:rsidP="008C70F3">
      <w:proofErr w:type="gramStart"/>
      <w:r>
        <w:t>A)</w:t>
      </w:r>
      <w:proofErr w:type="spellStart"/>
      <w:r>
        <w:t>Its</w:t>
      </w:r>
      <w:proofErr w:type="spellEnd"/>
      <w:proofErr w:type="gramEnd"/>
      <w:r>
        <w:t xml:space="preserve"> not about them not having privacy it’s a reduce right to privacy they are going to be put on list for the mi5 where they can be surveillance this proposal is for hardcore criminals. </w:t>
      </w:r>
      <w:proofErr w:type="spellStart"/>
      <w:r>
        <w:t>Im</w:t>
      </w:r>
      <w:proofErr w:type="spellEnd"/>
      <w:r>
        <w:t xml:space="preserve"> not talking about the normal person </w:t>
      </w:r>
      <w:proofErr w:type="spellStart"/>
      <w:r>
        <w:t>im</w:t>
      </w:r>
      <w:proofErr w:type="spellEnd"/>
      <w:r>
        <w:t xml:space="preserve"> talking about people who have </w:t>
      </w:r>
      <w:proofErr w:type="gramStart"/>
      <w:r>
        <w:t>made a decision</w:t>
      </w:r>
      <w:proofErr w:type="gramEnd"/>
      <w:r>
        <w:t xml:space="preserve"> to do something wrong why are you protecting them </w:t>
      </w:r>
    </w:p>
    <w:p w14:paraId="308F0F98" w14:textId="77777777" w:rsidR="00840230" w:rsidRDefault="00840230" w:rsidP="008C70F3">
      <w:r>
        <w:t>NEXT GUY</w:t>
      </w:r>
    </w:p>
    <w:p w14:paraId="7B560C1D" w14:textId="77777777" w:rsidR="004B2A13" w:rsidRDefault="004B2A13" w:rsidP="008C70F3">
      <w:proofErr w:type="gramStart"/>
      <w:r>
        <w:t>Q)Have</w:t>
      </w:r>
      <w:proofErr w:type="gramEnd"/>
      <w:r>
        <w:t xml:space="preserve"> you considered the costs it would to monitor these people which </w:t>
      </w:r>
      <w:proofErr w:type="spellStart"/>
      <w:r>
        <w:t>your</w:t>
      </w:r>
      <w:proofErr w:type="spellEnd"/>
      <w:r>
        <w:t xml:space="preserve"> considering a person who may or may not commit a crime which could be a waste of police time there resources could be used elsewhere</w:t>
      </w:r>
      <w:r w:rsidR="00A635A0">
        <w:t>?</w:t>
      </w:r>
    </w:p>
    <w:p w14:paraId="2F1BA2D5" w14:textId="77777777" w:rsidR="00A635A0" w:rsidRDefault="00A635A0" w:rsidP="008C70F3">
      <w:proofErr w:type="gramStart"/>
      <w:r>
        <w:t>A)Having</w:t>
      </w:r>
      <w:proofErr w:type="gramEnd"/>
      <w:r>
        <w:t xml:space="preserve"> databases in place doesn’t mean only for police but for the public as well</w:t>
      </w:r>
    </w:p>
    <w:p w14:paraId="5242873D" w14:textId="77777777" w:rsidR="00A635A0" w:rsidRDefault="00A635A0" w:rsidP="008C70F3">
      <w:r>
        <w:t xml:space="preserve">CARRIES ON </w:t>
      </w:r>
    </w:p>
    <w:p w14:paraId="5D4B2266" w14:textId="77777777" w:rsidR="00A635A0" w:rsidRDefault="00A635A0" w:rsidP="008C70F3">
      <w:proofErr w:type="gramStart"/>
      <w:r>
        <w:t>Q)You</w:t>
      </w:r>
      <w:proofErr w:type="gramEnd"/>
      <w:r>
        <w:t xml:space="preserve"> made a good point when you </w:t>
      </w:r>
      <w:proofErr w:type="spellStart"/>
      <w:r>
        <w:t>sad</w:t>
      </w:r>
      <w:proofErr w:type="spellEnd"/>
      <w:r>
        <w:t xml:space="preserve"> you don’t want to live in fear but you have  a website where I can openly go and be scared of a pedophile living next door.</w:t>
      </w:r>
    </w:p>
    <w:p w14:paraId="26738AD5" w14:textId="77777777" w:rsidR="00F65225" w:rsidRDefault="00F65225" w:rsidP="008C70F3">
      <w:r>
        <w:t>NEXT QUESTION</w:t>
      </w:r>
    </w:p>
    <w:p w14:paraId="39A1D6CF" w14:textId="77777777" w:rsidR="00A635A0" w:rsidRDefault="00A635A0" w:rsidP="008C70F3">
      <w:proofErr w:type="gramStart"/>
      <w:r>
        <w:t>Q)Are</w:t>
      </w:r>
      <w:proofErr w:type="gramEnd"/>
      <w:r>
        <w:t xml:space="preserve"> we talking about suspected criminals or convicted it has been proven in the case of the Manchester bombing  we was flagged however nothing had happened.</w:t>
      </w:r>
    </w:p>
    <w:p w14:paraId="10BA9D57" w14:textId="77777777" w:rsidR="00A635A0" w:rsidRDefault="00A635A0" w:rsidP="008C70F3">
      <w:proofErr w:type="gramStart"/>
      <w:r>
        <w:lastRenderedPageBreak/>
        <w:t>A)where</w:t>
      </w:r>
      <w:proofErr w:type="gramEnd"/>
      <w:r>
        <w:t xml:space="preserve"> saying there is a link there as if a suspected terrorist goes to a hate speech . </w:t>
      </w:r>
      <w:proofErr w:type="spellStart"/>
      <w:r>
        <w:t>its</w:t>
      </w:r>
      <w:proofErr w:type="spellEnd"/>
      <w:r>
        <w:t xml:space="preserve"> all about risk would you take that chance of not having them recorded and saying we messed up. </w:t>
      </w:r>
      <w:proofErr w:type="gramStart"/>
      <w:r>
        <w:t>Additionally</w:t>
      </w:r>
      <w:proofErr w:type="gramEnd"/>
      <w:r>
        <w:t xml:space="preserve"> there are many people the mi5 have </w:t>
      </w:r>
      <w:r w:rsidR="00F65225">
        <w:t xml:space="preserve">stopped. </w:t>
      </w:r>
      <w:proofErr w:type="spellStart"/>
      <w:r w:rsidR="00F65225">
        <w:t>Its</w:t>
      </w:r>
      <w:proofErr w:type="spellEnd"/>
      <w:r>
        <w:t xml:space="preserve"> not going to be stop all crime as </w:t>
      </w:r>
      <w:r w:rsidR="00F65225">
        <w:t>unfortunately</w:t>
      </w:r>
      <w:r>
        <w:t xml:space="preserve"> we live in a world where</w:t>
      </w:r>
      <w:r w:rsidR="00F65225">
        <w:t xml:space="preserve"> people think </w:t>
      </w:r>
      <w:proofErr w:type="spellStart"/>
      <w:r w:rsidR="00F65225">
        <w:t>its</w:t>
      </w:r>
      <w:proofErr w:type="spellEnd"/>
      <w:r w:rsidR="00F65225">
        <w:t xml:space="preserve"> fun to bad things this is just a way of reducing the chance of it happening.</w:t>
      </w:r>
    </w:p>
    <w:p w14:paraId="6232D9C9" w14:textId="77777777" w:rsidR="00840230" w:rsidRDefault="00840230" w:rsidP="008C70F3"/>
    <w:p w14:paraId="53D9E34A" w14:textId="77777777" w:rsidR="00840230" w:rsidRDefault="00840230" w:rsidP="008C70F3">
      <w:r>
        <w:t>NEXT GUY</w:t>
      </w:r>
    </w:p>
    <w:p w14:paraId="68F15D9B" w14:textId="77777777" w:rsidR="00F65225" w:rsidRDefault="00F65225" w:rsidP="008C70F3">
      <w:proofErr w:type="gramStart"/>
      <w:r>
        <w:t>Q)Your</w:t>
      </w:r>
      <w:proofErr w:type="gramEnd"/>
      <w:r>
        <w:t xml:space="preserve"> promoting a website where a suspected pedophile location can be seen by anyone people can take it upon themselves to attack these people.</w:t>
      </w:r>
    </w:p>
    <w:p w14:paraId="0EA0E757" w14:textId="77777777" w:rsidR="00F65225" w:rsidRDefault="00F65225" w:rsidP="008C70F3">
      <w:proofErr w:type="gramStart"/>
      <w:r>
        <w:t>A)How</w:t>
      </w:r>
      <w:proofErr w:type="gramEnd"/>
      <w:r>
        <w:t xml:space="preserve"> many murders have you heard about where a  pedophile was murdered </w:t>
      </w:r>
    </w:p>
    <w:p w14:paraId="4DD7BAE3" w14:textId="77777777" w:rsidR="00F65225" w:rsidRDefault="00F65225" w:rsidP="008C70F3">
      <w:r>
        <w:t>CARRIES ON NEXT GUY</w:t>
      </w:r>
    </w:p>
    <w:p w14:paraId="68297ED6" w14:textId="77777777" w:rsidR="00F65225" w:rsidRDefault="00F65225" w:rsidP="008C70F3">
      <w:proofErr w:type="gramStart"/>
      <w:r>
        <w:t>Q)Actually</w:t>
      </w:r>
      <w:proofErr w:type="gramEnd"/>
      <w:r w:rsidR="003C0D71">
        <w:t xml:space="preserve"> in America two people were killed </w:t>
      </w:r>
    </w:p>
    <w:p w14:paraId="1AF3D8EC" w14:textId="77777777" w:rsidR="003C0D71" w:rsidRDefault="003C0D71" w:rsidP="008C70F3">
      <w:proofErr w:type="gramStart"/>
      <w:r>
        <w:t>A)Two</w:t>
      </w:r>
      <w:proofErr w:type="gramEnd"/>
      <w:r>
        <w:t xml:space="preserve"> murders compared how many lives lost in terror attacks</w:t>
      </w:r>
    </w:p>
    <w:p w14:paraId="17D58EE8" w14:textId="77777777" w:rsidR="003C0D71" w:rsidRDefault="0092075F" w:rsidP="008C70F3">
      <w:r>
        <w:t>QUESTION TO THE AGAINS</w:t>
      </w:r>
      <w:r w:rsidR="003C0D71">
        <w:t xml:space="preserve">T </w:t>
      </w:r>
    </w:p>
    <w:p w14:paraId="76D82475" w14:textId="77777777" w:rsidR="003C0D71" w:rsidRDefault="003C0D71" w:rsidP="008C70F3">
      <w:proofErr w:type="gramStart"/>
      <w:r>
        <w:t>Q)You</w:t>
      </w:r>
      <w:proofErr w:type="gramEnd"/>
      <w:r>
        <w:t xml:space="preserve"> talked about criminals being stigmatized their whole lives </w:t>
      </w:r>
      <w:r w:rsidR="0092075F">
        <w:t xml:space="preserve">,but you said it a human right as their still human. Do you agree someone who is violent and violated someone else’s human right should deserve that same human </w:t>
      </w:r>
      <w:proofErr w:type="gramStart"/>
      <w:r w:rsidR="0092075F">
        <w:t>right</w:t>
      </w:r>
      <w:proofErr w:type="gramEnd"/>
      <w:r w:rsidR="0092075F">
        <w:t xml:space="preserve"> </w:t>
      </w:r>
    </w:p>
    <w:p w14:paraId="5CFB95F6" w14:textId="77777777" w:rsidR="0092075F" w:rsidRDefault="0092075F" w:rsidP="008C70F3">
      <w:proofErr w:type="gramStart"/>
      <w:r>
        <w:t>A)So</w:t>
      </w:r>
      <w:proofErr w:type="gramEnd"/>
      <w:r>
        <w:t xml:space="preserve"> what your basically saying is an eye for eye . People make mistakes all the time don’t you think we should forgive people. Do they regret it can they be integrated back into </w:t>
      </w:r>
      <w:proofErr w:type="gramStart"/>
      <w:r>
        <w:t>society.</w:t>
      </w:r>
      <w:proofErr w:type="gramEnd"/>
      <w:r>
        <w:t xml:space="preserve"> The prison system is not efficient they will have freedom of movement it will change them for the better. There should be a different system</w:t>
      </w:r>
    </w:p>
    <w:p w14:paraId="3AB4E924" w14:textId="77777777" w:rsidR="00F136D9" w:rsidRDefault="00F136D9" w:rsidP="008C70F3">
      <w:r>
        <w:t>MOVES BACK TO FOR</w:t>
      </w:r>
    </w:p>
    <w:p w14:paraId="4960DDB3" w14:textId="77777777" w:rsidR="0092075F" w:rsidRDefault="0092075F" w:rsidP="008C70F3">
      <w:proofErr w:type="gramStart"/>
      <w:r>
        <w:t>Q)</w:t>
      </w:r>
      <w:r w:rsidR="00F136D9">
        <w:t>I</w:t>
      </w:r>
      <w:proofErr w:type="gramEnd"/>
      <w:r w:rsidR="00F136D9">
        <w:t xml:space="preserve"> wouldn’t feel safe with a database like this as I would be able to see a pedophiles two doors away from me .which would prevent people from living in that neighborhood don’t you think it creates like a social media for these suspected criminals?</w:t>
      </w:r>
    </w:p>
    <w:p w14:paraId="2425EAC7" w14:textId="77777777" w:rsidR="00F136D9" w:rsidRDefault="00F136D9" w:rsidP="008C70F3">
      <w:proofErr w:type="gramStart"/>
      <w:r>
        <w:t>A)that’s</w:t>
      </w:r>
      <w:proofErr w:type="gramEnd"/>
      <w:r>
        <w:t xml:space="preserve"> is register is limited you’ll get removed after why shouldn’t you as a child have right to see whether your child safe</w:t>
      </w:r>
    </w:p>
    <w:p w14:paraId="5DACAA76" w14:textId="77777777" w:rsidR="00840230" w:rsidRDefault="00840230" w:rsidP="008C70F3">
      <w:r>
        <w:t>NEXT GUY</w:t>
      </w:r>
    </w:p>
    <w:p w14:paraId="4414465C" w14:textId="77777777" w:rsidR="00F136D9" w:rsidRDefault="00F136D9" w:rsidP="008C70F3">
      <w:proofErr w:type="gramStart"/>
      <w:r>
        <w:t>Q)You</w:t>
      </w:r>
      <w:proofErr w:type="gramEnd"/>
      <w:r>
        <w:t xml:space="preserve"> could be on the list however they could be innocent?</w:t>
      </w:r>
    </w:p>
    <w:p w14:paraId="58DC1AED" w14:textId="77777777" w:rsidR="00F136D9" w:rsidRDefault="00F136D9" w:rsidP="008C70F3">
      <w:proofErr w:type="gramStart"/>
      <w:r>
        <w:t>A)</w:t>
      </w:r>
      <w:proofErr w:type="spellStart"/>
      <w:r>
        <w:t>Im</w:t>
      </w:r>
      <w:proofErr w:type="spellEnd"/>
      <w:proofErr w:type="gramEnd"/>
      <w:r>
        <w:t xml:space="preserve"> not saying bring this database here it is just an example, however if someone is going to Syria when they come back they can be surveillance for few months and you can find out whether they guy is planning something.</w:t>
      </w:r>
    </w:p>
    <w:p w14:paraId="0F01D855" w14:textId="77777777" w:rsidR="00F136D9" w:rsidRDefault="00F136D9" w:rsidP="008C70F3">
      <w:r>
        <w:t xml:space="preserve">CARRIES ON </w:t>
      </w:r>
    </w:p>
    <w:p w14:paraId="54D4ED60" w14:textId="77777777" w:rsidR="00F136D9" w:rsidRDefault="00F136D9" w:rsidP="008C70F3">
      <w:proofErr w:type="gramStart"/>
      <w:r>
        <w:t>Q)Terrorism</w:t>
      </w:r>
      <w:proofErr w:type="gramEnd"/>
      <w:r>
        <w:t xml:space="preserve"> in an idea you </w:t>
      </w:r>
      <w:proofErr w:type="spellStart"/>
      <w:r>
        <w:t>cant</w:t>
      </w:r>
      <w:proofErr w:type="spellEnd"/>
      <w:r>
        <w:t xml:space="preserve"> just spy on an idea spying on people will not protect you</w:t>
      </w:r>
    </w:p>
    <w:p w14:paraId="07A35412" w14:textId="77777777" w:rsidR="00F136D9" w:rsidRDefault="00F136D9" w:rsidP="008C70F3">
      <w:proofErr w:type="gramStart"/>
      <w:r>
        <w:t>A</w:t>
      </w:r>
      <w:r w:rsidR="002B69E1">
        <w:t>)it</w:t>
      </w:r>
      <w:proofErr w:type="gramEnd"/>
      <w:r w:rsidR="002B69E1">
        <w:t xml:space="preserve"> </w:t>
      </w:r>
      <w:proofErr w:type="spellStart"/>
      <w:r w:rsidR="002B69E1">
        <w:t>wont</w:t>
      </w:r>
      <w:proofErr w:type="spellEnd"/>
      <w:r w:rsidR="002B69E1">
        <w:t xml:space="preserve"> stop it forever it will help reduce the risk</w:t>
      </w:r>
    </w:p>
    <w:p w14:paraId="1FDCE200" w14:textId="77777777" w:rsidR="00840230" w:rsidRDefault="00840230" w:rsidP="008C70F3">
      <w:r>
        <w:t>NEXT GUY</w:t>
      </w:r>
    </w:p>
    <w:p w14:paraId="77D6DAF6" w14:textId="77777777" w:rsidR="002B69E1" w:rsidRDefault="002B69E1" w:rsidP="008C70F3">
      <w:proofErr w:type="gramStart"/>
      <w:r>
        <w:t>Q)what</w:t>
      </w:r>
      <w:proofErr w:type="gramEnd"/>
      <w:r>
        <w:t xml:space="preserve"> type of crime are we looking t?</w:t>
      </w:r>
    </w:p>
    <w:p w14:paraId="089AFBB8" w14:textId="77777777" w:rsidR="002B69E1" w:rsidRDefault="002B69E1" w:rsidP="008C70F3">
      <w:proofErr w:type="gramStart"/>
      <w:r>
        <w:t>A)drugs</w:t>
      </w:r>
      <w:proofErr w:type="gramEnd"/>
      <w:r>
        <w:t xml:space="preserve"> major crime NCA WHERE LINKS ARE FROM</w:t>
      </w:r>
    </w:p>
    <w:p w14:paraId="3CB76822" w14:textId="77777777" w:rsidR="00840230" w:rsidRDefault="00840230" w:rsidP="008C70F3">
      <w:r>
        <w:t>NEXT GUY</w:t>
      </w:r>
    </w:p>
    <w:p w14:paraId="6322B338" w14:textId="77777777" w:rsidR="002B69E1" w:rsidRDefault="002B69E1" w:rsidP="008C70F3">
      <w:proofErr w:type="gramStart"/>
      <w:r>
        <w:t>Q)How</w:t>
      </w:r>
      <w:proofErr w:type="gramEnd"/>
      <w:r>
        <w:t xml:space="preserve"> far are we looking into what privacy we should we reduce</w:t>
      </w:r>
    </w:p>
    <w:p w14:paraId="45426780" w14:textId="77777777" w:rsidR="002B69E1" w:rsidRDefault="002B69E1" w:rsidP="008C70F3">
      <w:proofErr w:type="gramStart"/>
      <w:r>
        <w:lastRenderedPageBreak/>
        <w:t>A)it</w:t>
      </w:r>
      <w:proofErr w:type="gramEnd"/>
      <w:r>
        <w:t xml:space="preserve"> would be like a house arrest where are there are certain things these people </w:t>
      </w:r>
      <w:proofErr w:type="spellStart"/>
      <w:r>
        <w:t>cant</w:t>
      </w:r>
      <w:proofErr w:type="spellEnd"/>
      <w:r>
        <w:t xml:space="preserve"> do and also depends on the type of crime the idea of surveillance would mean people like apple, </w:t>
      </w:r>
      <w:proofErr w:type="spellStart"/>
      <w:r>
        <w:t>watsapp</w:t>
      </w:r>
      <w:proofErr w:type="spellEnd"/>
      <w:r>
        <w:t xml:space="preserve"> twitter </w:t>
      </w:r>
      <w:proofErr w:type="spellStart"/>
      <w:r>
        <w:t>facebook</w:t>
      </w:r>
      <w:proofErr w:type="spellEnd"/>
      <w:r>
        <w:t xml:space="preserve"> should work more regularly with surveillance agencies.</w:t>
      </w:r>
    </w:p>
    <w:p w14:paraId="1F897284" w14:textId="77777777" w:rsidR="00BA1C1B" w:rsidRDefault="00BA1C1B" w:rsidP="008C70F3"/>
    <w:p w14:paraId="76FB03B2" w14:textId="77777777" w:rsidR="00BA1C1B" w:rsidRDefault="00BA1C1B" w:rsidP="008C70F3"/>
    <w:p w14:paraId="16C9CA63" w14:textId="77777777" w:rsidR="00BA1C1B" w:rsidRDefault="00BA1C1B" w:rsidP="008C70F3">
      <w:r>
        <w:t>NEXT GUY</w:t>
      </w:r>
    </w:p>
    <w:p w14:paraId="56660238" w14:textId="77777777" w:rsidR="00840230" w:rsidRDefault="00840230" w:rsidP="008C70F3">
      <w:proofErr w:type="gramStart"/>
      <w:r>
        <w:t>Q)Don’t</w:t>
      </w:r>
      <w:proofErr w:type="gramEnd"/>
      <w:r>
        <w:t xml:space="preserve"> </w:t>
      </w:r>
      <w:r w:rsidR="00BA1C1B">
        <w:t>you think recourses will be far</w:t>
      </w:r>
      <w:r>
        <w:t xml:space="preserve"> better spent trying to rehabilitate </w:t>
      </w:r>
      <w:r w:rsidR="00BA1C1B">
        <w:t>people who go to Syria as there clearly struggling young men.</w:t>
      </w:r>
    </w:p>
    <w:p w14:paraId="226FF869" w14:textId="77777777" w:rsidR="00BA1C1B" w:rsidRDefault="00BA1C1B" w:rsidP="008C70F3">
      <w:proofErr w:type="gramStart"/>
      <w:r>
        <w:t>A)</w:t>
      </w:r>
      <w:proofErr w:type="spellStart"/>
      <w:r>
        <w:t>Yh</w:t>
      </w:r>
      <w:proofErr w:type="spellEnd"/>
      <w:proofErr w:type="gramEnd"/>
      <w:r>
        <w:t xml:space="preserve"> but some people are too far gone the guy who killed </w:t>
      </w:r>
      <w:proofErr w:type="spellStart"/>
      <w:r>
        <w:t>megan</w:t>
      </w:r>
      <w:proofErr w:type="spellEnd"/>
      <w:r>
        <w:t xml:space="preserve"> his physiologist said we was going to re-offend which he did what is someone had watched him.</w:t>
      </w:r>
    </w:p>
    <w:p w14:paraId="3C99945C" w14:textId="77777777" w:rsidR="00BA1C1B" w:rsidRDefault="00BA1C1B" w:rsidP="008C70F3">
      <w:r>
        <w:t>NEXT GUY</w:t>
      </w:r>
    </w:p>
    <w:p w14:paraId="6ADD5A72" w14:textId="77777777" w:rsidR="00BA1C1B" w:rsidRDefault="00BA1C1B" w:rsidP="008C70F3">
      <w:proofErr w:type="gramStart"/>
      <w:r>
        <w:t>Q)</w:t>
      </w:r>
      <w:r w:rsidR="004B1834">
        <w:t>Do</w:t>
      </w:r>
      <w:proofErr w:type="gramEnd"/>
      <w:r w:rsidR="004B1834">
        <w:t xml:space="preserve"> you think people who are wrongly suspected should be removed from the database?</w:t>
      </w:r>
    </w:p>
    <w:p w14:paraId="48E3BD20" w14:textId="77777777" w:rsidR="004B1834" w:rsidRDefault="004B1834" w:rsidP="008C70F3">
      <w:proofErr w:type="gramStart"/>
      <w:r>
        <w:t>A)YES</w:t>
      </w:r>
      <w:proofErr w:type="gramEnd"/>
      <w:r>
        <w:t xml:space="preserve"> I DO</w:t>
      </w:r>
    </w:p>
    <w:p w14:paraId="63DB5C40" w14:textId="77777777" w:rsidR="004B1834" w:rsidRDefault="004B1834" w:rsidP="008C70F3">
      <w:r>
        <w:t>CARRIES ON</w:t>
      </w:r>
    </w:p>
    <w:p w14:paraId="716EE51B" w14:textId="77777777" w:rsidR="004B1834" w:rsidRDefault="004B1834" w:rsidP="008C70F3">
      <w:proofErr w:type="gramStart"/>
      <w:r>
        <w:t>Q)So</w:t>
      </w:r>
      <w:proofErr w:type="gramEnd"/>
      <w:r>
        <w:t xml:space="preserve"> don’t you think that by being named and shamed </w:t>
      </w:r>
      <w:proofErr w:type="spellStart"/>
      <w:r>
        <w:t>im</w:t>
      </w:r>
      <w:proofErr w:type="spellEnd"/>
      <w:r>
        <w:t xml:space="preserve"> targeted even though </w:t>
      </w:r>
      <w:proofErr w:type="spellStart"/>
      <w:r>
        <w:t>im</w:t>
      </w:r>
      <w:proofErr w:type="spellEnd"/>
      <w:r>
        <w:t xml:space="preserve"> innocent  as I was on a database I might just go and commit the crime as </w:t>
      </w:r>
      <w:proofErr w:type="spellStart"/>
      <w:r>
        <w:t>im</w:t>
      </w:r>
      <w:proofErr w:type="spellEnd"/>
      <w:r>
        <w:t xml:space="preserve"> labelled that anyway?</w:t>
      </w:r>
    </w:p>
    <w:p w14:paraId="46581F30" w14:textId="77777777" w:rsidR="004B1834" w:rsidRDefault="004B1834" w:rsidP="008C70F3">
      <w:proofErr w:type="gramStart"/>
      <w:r>
        <w:t>A)people</w:t>
      </w:r>
      <w:proofErr w:type="gramEnd"/>
      <w:r>
        <w:t xml:space="preserve"> on the website are convicted already there is a risk it more of a justice system thing how do we stop people wrongly convicted</w:t>
      </w:r>
    </w:p>
    <w:p w14:paraId="3DB1614F" w14:textId="77777777" w:rsidR="004B1834" w:rsidRDefault="004B1834" w:rsidP="008C70F3">
      <w:r>
        <w:t>NEXT GUY</w:t>
      </w:r>
    </w:p>
    <w:p w14:paraId="58EEEA9D" w14:textId="77777777" w:rsidR="004B1834" w:rsidRDefault="004B1834" w:rsidP="008C70F3">
      <w:proofErr w:type="gramStart"/>
      <w:r>
        <w:t>Q)How</w:t>
      </w:r>
      <w:proofErr w:type="gramEnd"/>
      <w:r>
        <w:t xml:space="preserve"> is going to be possible to monitor hate speeches which are more serious and the ones which are just for the sake of it?</w:t>
      </w:r>
    </w:p>
    <w:p w14:paraId="60AB7DD9" w14:textId="77777777" w:rsidR="004B1834" w:rsidRDefault="004B1834" w:rsidP="008C70F3">
      <w:proofErr w:type="gramStart"/>
      <w:r>
        <w:t>A)The</w:t>
      </w:r>
      <w:proofErr w:type="gramEnd"/>
      <w:r>
        <w:t xml:space="preserve"> government are already doing where if people download certain things from the dark web</w:t>
      </w:r>
    </w:p>
    <w:p w14:paraId="2E07CE7E" w14:textId="77777777" w:rsidR="00B51DC4" w:rsidRDefault="00B51DC4" w:rsidP="008C70F3">
      <w:r>
        <w:t>CONCLUDING ARGUMENT FOR</w:t>
      </w:r>
    </w:p>
    <w:p w14:paraId="7C897762" w14:textId="77777777" w:rsidR="00B51DC4" w:rsidRDefault="00B51DC4" w:rsidP="008C70F3">
      <w:r>
        <w:t xml:space="preserve">My main point is that is that </w:t>
      </w:r>
      <w:proofErr w:type="spellStart"/>
      <w:r>
        <w:t>im</w:t>
      </w:r>
      <w:proofErr w:type="spellEnd"/>
      <w:r>
        <w:t xml:space="preserve"> not saying these people should not have privacy they </w:t>
      </w:r>
      <w:proofErr w:type="spellStart"/>
      <w:r>
        <w:t>shoudnt</w:t>
      </w:r>
      <w:proofErr w:type="spellEnd"/>
      <w:r>
        <w:t xml:space="preserve"> have basic human rights </w:t>
      </w:r>
      <w:proofErr w:type="spellStart"/>
      <w:r>
        <w:t>im</w:t>
      </w:r>
      <w:proofErr w:type="spellEnd"/>
      <w:r>
        <w:t xml:space="preserve"> just saying it should be reduced to prevent re-offending and to protect the people from not doing things wrong. If you </w:t>
      </w:r>
      <w:proofErr w:type="gramStart"/>
      <w:r>
        <w:t>have  a</w:t>
      </w:r>
      <w:proofErr w:type="gramEnd"/>
      <w:r>
        <w:t xml:space="preserve"> chance of stopping a terror plot why not take that chance, if you have a chance to stop a kid from being killed why not take that chance why are you letting it get to that stage where you someone has to die. And then you think I should’ve done that we should’ve taken that chance we should’ve investigated more. </w:t>
      </w:r>
      <w:proofErr w:type="spellStart"/>
      <w:r>
        <w:t>Its</w:t>
      </w:r>
      <w:proofErr w:type="spellEnd"/>
      <w:r>
        <w:t xml:space="preserve"> always should’ve </w:t>
      </w:r>
      <w:proofErr w:type="spellStart"/>
      <w:r>
        <w:t>coudve</w:t>
      </w:r>
      <w:proofErr w:type="spellEnd"/>
      <w:r>
        <w:t xml:space="preserve"> </w:t>
      </w:r>
      <w:proofErr w:type="spellStart"/>
      <w:r>
        <w:t>woulve</w:t>
      </w:r>
      <w:proofErr w:type="spellEnd"/>
      <w:r>
        <w:t xml:space="preserve"> the power of hindsight is a beautiful thing. I think we need to make a more active approach to prevent crime</w:t>
      </w:r>
    </w:p>
    <w:p w14:paraId="40B5F2F9" w14:textId="77777777" w:rsidR="00B51DC4" w:rsidRDefault="00B51DC4" w:rsidP="008C70F3">
      <w:r>
        <w:t>CONCLUDING FOR AGAINST</w:t>
      </w:r>
    </w:p>
    <w:p w14:paraId="1F37046A" w14:textId="77777777" w:rsidR="00B51DC4" w:rsidRDefault="00B51DC4" w:rsidP="008C70F3">
      <w:r>
        <w:t xml:space="preserve">Prevention is better than cure </w:t>
      </w:r>
      <w:proofErr w:type="spellStart"/>
      <w:r>
        <w:t>lets</w:t>
      </w:r>
      <w:proofErr w:type="spellEnd"/>
      <w:r>
        <w:t xml:space="preserve"> not give the government the license to discriminate and hate against people we are all equal it’s a democracy when you start discriminating between people </w:t>
      </w:r>
      <w:proofErr w:type="spellStart"/>
      <w:r>
        <w:t>its</w:t>
      </w:r>
      <w:proofErr w:type="spellEnd"/>
      <w:r>
        <w:t xml:space="preserve"> not a democracy anymore.</w:t>
      </w:r>
    </w:p>
    <w:p w14:paraId="1CB114B3" w14:textId="77777777" w:rsidR="00B51DC4" w:rsidRDefault="00B51DC4" w:rsidP="008C70F3"/>
    <w:p w14:paraId="5073E7B9" w14:textId="77777777" w:rsidR="004B1834" w:rsidRDefault="004B1834" w:rsidP="008C70F3"/>
    <w:p w14:paraId="098D961A" w14:textId="77777777" w:rsidR="002B69E1" w:rsidRDefault="002B69E1" w:rsidP="008C70F3"/>
    <w:p w14:paraId="17C41A85" w14:textId="77777777" w:rsidR="002B69E1" w:rsidRDefault="002B69E1" w:rsidP="008C70F3"/>
    <w:p w14:paraId="593A2733" w14:textId="77777777" w:rsidR="00F136D9" w:rsidRDefault="00F136D9" w:rsidP="008C70F3"/>
    <w:p w14:paraId="26FEA2ED" w14:textId="77777777" w:rsidR="00F136D9" w:rsidRDefault="00F136D9" w:rsidP="008C70F3"/>
    <w:p w14:paraId="11BD17F2" w14:textId="77777777" w:rsidR="0092075F" w:rsidRDefault="0092075F" w:rsidP="008C70F3"/>
    <w:p w14:paraId="1E4C5B15" w14:textId="77777777" w:rsidR="0092075F" w:rsidRDefault="0092075F" w:rsidP="008C70F3"/>
    <w:p w14:paraId="724F08FF" w14:textId="77777777" w:rsidR="00A635A0" w:rsidRPr="008C70F3" w:rsidRDefault="00A635A0" w:rsidP="008C70F3"/>
    <w:sectPr w:rsidR="00A635A0" w:rsidRPr="008C70F3">
      <w:type w:val="continuous"/>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854"/>
    <w:rsid w:val="000E4EEC"/>
    <w:rsid w:val="0013115F"/>
    <w:rsid w:val="00186854"/>
    <w:rsid w:val="001F6588"/>
    <w:rsid w:val="002B69E1"/>
    <w:rsid w:val="00376A4F"/>
    <w:rsid w:val="003C0D71"/>
    <w:rsid w:val="004B1834"/>
    <w:rsid w:val="004B2A13"/>
    <w:rsid w:val="005C3125"/>
    <w:rsid w:val="0071594C"/>
    <w:rsid w:val="00725394"/>
    <w:rsid w:val="00840230"/>
    <w:rsid w:val="008C70F3"/>
    <w:rsid w:val="0092075F"/>
    <w:rsid w:val="00A635A0"/>
    <w:rsid w:val="00B07D1D"/>
    <w:rsid w:val="00B35F66"/>
    <w:rsid w:val="00B51DC4"/>
    <w:rsid w:val="00BA1C1B"/>
    <w:rsid w:val="00BE70FF"/>
    <w:rsid w:val="00C31CFB"/>
    <w:rsid w:val="00D92FCC"/>
    <w:rsid w:val="00DC5B22"/>
    <w:rsid w:val="00DF4E6B"/>
    <w:rsid w:val="00EF7A06"/>
    <w:rsid w:val="00F136D9"/>
    <w:rsid w:val="00F6522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E1109"/>
  <w15:docId w15:val="{39230C0D-A000-499B-8970-36822C1EA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6854"/>
  </w:style>
  <w:style w:type="paragraph" w:styleId="Heading1">
    <w:name w:val="heading 1"/>
    <w:basedOn w:val="Normal"/>
    <w:next w:val="Normal"/>
    <w:link w:val="Heading1Char"/>
    <w:uiPriority w:val="9"/>
    <w:qFormat/>
    <w:rsid w:val="00186854"/>
    <w:pPr>
      <w:keepNext/>
      <w:keepLines/>
      <w:spacing w:before="400" w:after="40" w:line="240" w:lineRule="auto"/>
      <w:outlineLvl w:val="0"/>
    </w:pPr>
    <w:rPr>
      <w:rFonts w:asciiTheme="majorHAnsi" w:eastAsiaTheme="majorEastAsia" w:hAnsiTheme="majorHAnsi" w:cstheme="majorBidi"/>
      <w:color w:val="134163" w:themeColor="accent1" w:themeShade="80"/>
      <w:sz w:val="36"/>
      <w:szCs w:val="36"/>
    </w:rPr>
  </w:style>
  <w:style w:type="paragraph" w:styleId="Heading2">
    <w:name w:val="heading 2"/>
    <w:basedOn w:val="Normal"/>
    <w:next w:val="Normal"/>
    <w:link w:val="Heading2Char"/>
    <w:uiPriority w:val="9"/>
    <w:semiHidden/>
    <w:unhideWhenUsed/>
    <w:qFormat/>
    <w:rsid w:val="00186854"/>
    <w:pPr>
      <w:keepNext/>
      <w:keepLines/>
      <w:spacing w:before="40" w:after="0" w:line="240" w:lineRule="auto"/>
      <w:outlineLvl w:val="1"/>
    </w:pPr>
    <w:rPr>
      <w:rFonts w:asciiTheme="majorHAnsi" w:eastAsiaTheme="majorEastAsia" w:hAnsiTheme="majorHAnsi" w:cstheme="majorBidi"/>
      <w:color w:val="1C6194" w:themeColor="accent1" w:themeShade="BF"/>
      <w:sz w:val="32"/>
      <w:szCs w:val="32"/>
    </w:rPr>
  </w:style>
  <w:style w:type="paragraph" w:styleId="Heading3">
    <w:name w:val="heading 3"/>
    <w:basedOn w:val="Normal"/>
    <w:next w:val="Normal"/>
    <w:link w:val="Heading3Char"/>
    <w:uiPriority w:val="9"/>
    <w:semiHidden/>
    <w:unhideWhenUsed/>
    <w:qFormat/>
    <w:rsid w:val="00186854"/>
    <w:pPr>
      <w:keepNext/>
      <w:keepLines/>
      <w:spacing w:before="40" w:after="0" w:line="240" w:lineRule="auto"/>
      <w:outlineLvl w:val="2"/>
    </w:pPr>
    <w:rPr>
      <w:rFonts w:asciiTheme="majorHAnsi" w:eastAsiaTheme="majorEastAsia" w:hAnsiTheme="majorHAnsi" w:cstheme="majorBidi"/>
      <w:color w:val="1C6194" w:themeColor="accent1" w:themeShade="BF"/>
      <w:sz w:val="28"/>
      <w:szCs w:val="28"/>
    </w:rPr>
  </w:style>
  <w:style w:type="paragraph" w:styleId="Heading4">
    <w:name w:val="heading 4"/>
    <w:basedOn w:val="Normal"/>
    <w:next w:val="Normal"/>
    <w:link w:val="Heading4Char"/>
    <w:uiPriority w:val="9"/>
    <w:semiHidden/>
    <w:unhideWhenUsed/>
    <w:qFormat/>
    <w:rsid w:val="00186854"/>
    <w:pPr>
      <w:keepNext/>
      <w:keepLines/>
      <w:spacing w:before="40" w:after="0"/>
      <w:outlineLvl w:val="3"/>
    </w:pPr>
    <w:rPr>
      <w:rFonts w:asciiTheme="majorHAnsi" w:eastAsiaTheme="majorEastAsia" w:hAnsiTheme="majorHAnsi" w:cstheme="majorBidi"/>
      <w:color w:val="1C6194" w:themeColor="accent1" w:themeShade="BF"/>
      <w:sz w:val="24"/>
      <w:szCs w:val="24"/>
    </w:rPr>
  </w:style>
  <w:style w:type="paragraph" w:styleId="Heading5">
    <w:name w:val="heading 5"/>
    <w:basedOn w:val="Normal"/>
    <w:next w:val="Normal"/>
    <w:link w:val="Heading5Char"/>
    <w:uiPriority w:val="9"/>
    <w:semiHidden/>
    <w:unhideWhenUsed/>
    <w:qFormat/>
    <w:rsid w:val="00186854"/>
    <w:pPr>
      <w:keepNext/>
      <w:keepLines/>
      <w:spacing w:before="40" w:after="0"/>
      <w:outlineLvl w:val="4"/>
    </w:pPr>
    <w:rPr>
      <w:rFonts w:asciiTheme="majorHAnsi" w:eastAsiaTheme="majorEastAsia" w:hAnsiTheme="majorHAnsi" w:cstheme="majorBidi"/>
      <w:caps/>
      <w:color w:val="1C6194" w:themeColor="accent1" w:themeShade="BF"/>
    </w:rPr>
  </w:style>
  <w:style w:type="paragraph" w:styleId="Heading6">
    <w:name w:val="heading 6"/>
    <w:basedOn w:val="Normal"/>
    <w:next w:val="Normal"/>
    <w:link w:val="Heading6Char"/>
    <w:uiPriority w:val="9"/>
    <w:semiHidden/>
    <w:unhideWhenUsed/>
    <w:qFormat/>
    <w:rsid w:val="00186854"/>
    <w:pPr>
      <w:keepNext/>
      <w:keepLines/>
      <w:spacing w:before="40" w:after="0"/>
      <w:outlineLvl w:val="5"/>
    </w:pPr>
    <w:rPr>
      <w:rFonts w:asciiTheme="majorHAnsi" w:eastAsiaTheme="majorEastAsia" w:hAnsiTheme="majorHAnsi" w:cstheme="majorBidi"/>
      <w:i/>
      <w:iCs/>
      <w:caps/>
      <w:color w:val="134163" w:themeColor="accent1" w:themeShade="80"/>
    </w:rPr>
  </w:style>
  <w:style w:type="paragraph" w:styleId="Heading7">
    <w:name w:val="heading 7"/>
    <w:basedOn w:val="Normal"/>
    <w:next w:val="Normal"/>
    <w:link w:val="Heading7Char"/>
    <w:uiPriority w:val="9"/>
    <w:semiHidden/>
    <w:unhideWhenUsed/>
    <w:qFormat/>
    <w:rsid w:val="00186854"/>
    <w:pPr>
      <w:keepNext/>
      <w:keepLines/>
      <w:spacing w:before="40" w:after="0"/>
      <w:outlineLvl w:val="6"/>
    </w:pPr>
    <w:rPr>
      <w:rFonts w:asciiTheme="majorHAnsi" w:eastAsiaTheme="majorEastAsia" w:hAnsiTheme="majorHAnsi" w:cstheme="majorBidi"/>
      <w:b/>
      <w:bCs/>
      <w:color w:val="134163" w:themeColor="accent1" w:themeShade="80"/>
    </w:rPr>
  </w:style>
  <w:style w:type="paragraph" w:styleId="Heading8">
    <w:name w:val="heading 8"/>
    <w:basedOn w:val="Normal"/>
    <w:next w:val="Normal"/>
    <w:link w:val="Heading8Char"/>
    <w:uiPriority w:val="9"/>
    <w:semiHidden/>
    <w:unhideWhenUsed/>
    <w:qFormat/>
    <w:rsid w:val="00186854"/>
    <w:pPr>
      <w:keepNext/>
      <w:keepLines/>
      <w:spacing w:before="40" w:after="0"/>
      <w:outlineLvl w:val="7"/>
    </w:pPr>
    <w:rPr>
      <w:rFonts w:asciiTheme="majorHAnsi" w:eastAsiaTheme="majorEastAsia" w:hAnsiTheme="majorHAnsi" w:cstheme="majorBidi"/>
      <w:b/>
      <w:bCs/>
      <w:i/>
      <w:iCs/>
      <w:color w:val="134163" w:themeColor="accent1" w:themeShade="80"/>
    </w:rPr>
  </w:style>
  <w:style w:type="paragraph" w:styleId="Heading9">
    <w:name w:val="heading 9"/>
    <w:basedOn w:val="Normal"/>
    <w:next w:val="Normal"/>
    <w:link w:val="Heading9Char"/>
    <w:uiPriority w:val="9"/>
    <w:semiHidden/>
    <w:unhideWhenUsed/>
    <w:qFormat/>
    <w:rsid w:val="00186854"/>
    <w:pPr>
      <w:keepNext/>
      <w:keepLines/>
      <w:spacing w:before="40" w:after="0"/>
      <w:outlineLvl w:val="8"/>
    </w:pPr>
    <w:rPr>
      <w:rFonts w:asciiTheme="majorHAnsi" w:eastAsiaTheme="majorEastAsia" w:hAnsiTheme="majorHAnsi" w:cstheme="majorBidi"/>
      <w:i/>
      <w:iCs/>
      <w:color w:val="13416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854"/>
    <w:rPr>
      <w:rFonts w:asciiTheme="majorHAnsi" w:eastAsiaTheme="majorEastAsia" w:hAnsiTheme="majorHAnsi" w:cstheme="majorBidi"/>
      <w:color w:val="134163" w:themeColor="accent1" w:themeShade="80"/>
      <w:sz w:val="36"/>
      <w:szCs w:val="36"/>
    </w:rPr>
  </w:style>
  <w:style w:type="paragraph" w:styleId="Subtitle">
    <w:name w:val="Subtitle"/>
    <w:basedOn w:val="Normal"/>
    <w:next w:val="Normal"/>
    <w:link w:val="SubtitleChar"/>
    <w:uiPriority w:val="11"/>
    <w:qFormat/>
    <w:rsid w:val="00186854"/>
    <w:pPr>
      <w:numPr>
        <w:ilvl w:val="1"/>
      </w:numPr>
      <w:spacing w:after="240" w:line="240" w:lineRule="auto"/>
    </w:pPr>
    <w:rPr>
      <w:rFonts w:asciiTheme="majorHAnsi" w:eastAsiaTheme="majorEastAsia" w:hAnsiTheme="majorHAnsi" w:cstheme="majorBidi"/>
      <w:color w:val="2683C6" w:themeColor="accent1"/>
      <w:sz w:val="28"/>
      <w:szCs w:val="28"/>
    </w:rPr>
  </w:style>
  <w:style w:type="character" w:customStyle="1" w:styleId="SubtitleChar">
    <w:name w:val="Subtitle Char"/>
    <w:basedOn w:val="DefaultParagraphFont"/>
    <w:link w:val="Subtitle"/>
    <w:uiPriority w:val="11"/>
    <w:rsid w:val="00186854"/>
    <w:rPr>
      <w:rFonts w:asciiTheme="majorHAnsi" w:eastAsiaTheme="majorEastAsia" w:hAnsiTheme="majorHAnsi" w:cstheme="majorBidi"/>
      <w:color w:val="2683C6" w:themeColor="accent1"/>
      <w:sz w:val="28"/>
      <w:szCs w:val="28"/>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customStyle="1" w:styleId="Heading2Char">
    <w:name w:val="Heading 2 Char"/>
    <w:basedOn w:val="DefaultParagraphFont"/>
    <w:link w:val="Heading2"/>
    <w:uiPriority w:val="9"/>
    <w:semiHidden/>
    <w:rsid w:val="00186854"/>
    <w:rPr>
      <w:rFonts w:asciiTheme="majorHAnsi" w:eastAsiaTheme="majorEastAsia" w:hAnsiTheme="majorHAnsi" w:cstheme="majorBidi"/>
      <w:color w:val="1C6194" w:themeColor="accent1" w:themeShade="BF"/>
      <w:sz w:val="32"/>
      <w:szCs w:val="32"/>
    </w:rPr>
  </w:style>
  <w:style w:type="character" w:customStyle="1" w:styleId="Heading3Char">
    <w:name w:val="Heading 3 Char"/>
    <w:basedOn w:val="DefaultParagraphFont"/>
    <w:link w:val="Heading3"/>
    <w:uiPriority w:val="9"/>
    <w:semiHidden/>
    <w:rsid w:val="00186854"/>
    <w:rPr>
      <w:rFonts w:asciiTheme="majorHAnsi" w:eastAsiaTheme="majorEastAsia" w:hAnsiTheme="majorHAnsi" w:cstheme="majorBidi"/>
      <w:color w:val="1C6194" w:themeColor="accent1" w:themeShade="BF"/>
      <w:sz w:val="28"/>
      <w:szCs w:val="28"/>
    </w:rPr>
  </w:style>
  <w:style w:type="character" w:customStyle="1" w:styleId="Heading4Char">
    <w:name w:val="Heading 4 Char"/>
    <w:basedOn w:val="DefaultParagraphFont"/>
    <w:link w:val="Heading4"/>
    <w:uiPriority w:val="9"/>
    <w:semiHidden/>
    <w:rsid w:val="00186854"/>
    <w:rPr>
      <w:rFonts w:asciiTheme="majorHAnsi" w:eastAsiaTheme="majorEastAsia" w:hAnsiTheme="majorHAnsi" w:cstheme="majorBidi"/>
      <w:color w:val="1C6194" w:themeColor="accent1" w:themeShade="BF"/>
      <w:sz w:val="24"/>
      <w:szCs w:val="24"/>
    </w:rPr>
  </w:style>
  <w:style w:type="character" w:customStyle="1" w:styleId="Heading5Char">
    <w:name w:val="Heading 5 Char"/>
    <w:basedOn w:val="DefaultParagraphFont"/>
    <w:link w:val="Heading5"/>
    <w:uiPriority w:val="9"/>
    <w:semiHidden/>
    <w:rsid w:val="00186854"/>
    <w:rPr>
      <w:rFonts w:asciiTheme="majorHAnsi" w:eastAsiaTheme="majorEastAsia" w:hAnsiTheme="majorHAnsi" w:cstheme="majorBidi"/>
      <w:caps/>
      <w:color w:val="1C6194" w:themeColor="accent1" w:themeShade="BF"/>
    </w:rPr>
  </w:style>
  <w:style w:type="character" w:customStyle="1" w:styleId="Heading6Char">
    <w:name w:val="Heading 6 Char"/>
    <w:basedOn w:val="DefaultParagraphFont"/>
    <w:link w:val="Heading6"/>
    <w:uiPriority w:val="9"/>
    <w:semiHidden/>
    <w:rsid w:val="00186854"/>
    <w:rPr>
      <w:rFonts w:asciiTheme="majorHAnsi" w:eastAsiaTheme="majorEastAsia" w:hAnsiTheme="majorHAnsi" w:cstheme="majorBidi"/>
      <w:i/>
      <w:iCs/>
      <w:caps/>
      <w:color w:val="134163" w:themeColor="accent1" w:themeShade="80"/>
    </w:rPr>
  </w:style>
  <w:style w:type="character" w:customStyle="1" w:styleId="Heading7Char">
    <w:name w:val="Heading 7 Char"/>
    <w:basedOn w:val="DefaultParagraphFont"/>
    <w:link w:val="Heading7"/>
    <w:uiPriority w:val="9"/>
    <w:semiHidden/>
    <w:rsid w:val="00186854"/>
    <w:rPr>
      <w:rFonts w:asciiTheme="majorHAnsi" w:eastAsiaTheme="majorEastAsia" w:hAnsiTheme="majorHAnsi" w:cstheme="majorBidi"/>
      <w:b/>
      <w:bCs/>
      <w:color w:val="134163" w:themeColor="accent1" w:themeShade="80"/>
    </w:rPr>
  </w:style>
  <w:style w:type="character" w:customStyle="1" w:styleId="Heading8Char">
    <w:name w:val="Heading 8 Char"/>
    <w:basedOn w:val="DefaultParagraphFont"/>
    <w:link w:val="Heading8"/>
    <w:uiPriority w:val="9"/>
    <w:semiHidden/>
    <w:rsid w:val="00186854"/>
    <w:rPr>
      <w:rFonts w:asciiTheme="majorHAnsi" w:eastAsiaTheme="majorEastAsia" w:hAnsiTheme="majorHAnsi" w:cstheme="majorBidi"/>
      <w:b/>
      <w:bCs/>
      <w:i/>
      <w:iCs/>
      <w:color w:val="134163" w:themeColor="accent1" w:themeShade="80"/>
    </w:rPr>
  </w:style>
  <w:style w:type="character" w:customStyle="1" w:styleId="Heading9Char">
    <w:name w:val="Heading 9 Char"/>
    <w:basedOn w:val="DefaultParagraphFont"/>
    <w:link w:val="Heading9"/>
    <w:uiPriority w:val="9"/>
    <w:semiHidden/>
    <w:rsid w:val="00186854"/>
    <w:rPr>
      <w:rFonts w:asciiTheme="majorHAnsi" w:eastAsiaTheme="majorEastAsia" w:hAnsiTheme="majorHAnsi" w:cstheme="majorBidi"/>
      <w:i/>
      <w:iCs/>
      <w:color w:val="134163" w:themeColor="accent1" w:themeShade="80"/>
    </w:rPr>
  </w:style>
  <w:style w:type="paragraph" w:styleId="Caption">
    <w:name w:val="caption"/>
    <w:basedOn w:val="Normal"/>
    <w:next w:val="Normal"/>
    <w:uiPriority w:val="35"/>
    <w:semiHidden/>
    <w:unhideWhenUsed/>
    <w:qFormat/>
    <w:rsid w:val="00186854"/>
    <w:pPr>
      <w:spacing w:line="240" w:lineRule="auto"/>
    </w:pPr>
    <w:rPr>
      <w:b/>
      <w:bCs/>
      <w:smallCaps/>
      <w:color w:val="335B74" w:themeColor="text2"/>
    </w:rPr>
  </w:style>
  <w:style w:type="paragraph" w:styleId="Title">
    <w:name w:val="Title"/>
    <w:basedOn w:val="Normal"/>
    <w:next w:val="Normal"/>
    <w:link w:val="TitleChar"/>
    <w:uiPriority w:val="10"/>
    <w:qFormat/>
    <w:rsid w:val="00186854"/>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leChar">
    <w:name w:val="Title Char"/>
    <w:basedOn w:val="DefaultParagraphFont"/>
    <w:link w:val="Title"/>
    <w:uiPriority w:val="10"/>
    <w:rsid w:val="00186854"/>
    <w:rPr>
      <w:rFonts w:asciiTheme="majorHAnsi" w:eastAsiaTheme="majorEastAsia" w:hAnsiTheme="majorHAnsi" w:cstheme="majorBidi"/>
      <w:caps/>
      <w:color w:val="335B74" w:themeColor="text2"/>
      <w:spacing w:val="-15"/>
      <w:sz w:val="72"/>
      <w:szCs w:val="72"/>
    </w:rPr>
  </w:style>
  <w:style w:type="character" w:styleId="Strong">
    <w:name w:val="Strong"/>
    <w:basedOn w:val="DefaultParagraphFont"/>
    <w:uiPriority w:val="22"/>
    <w:qFormat/>
    <w:rsid w:val="00186854"/>
    <w:rPr>
      <w:b/>
      <w:bCs/>
    </w:rPr>
  </w:style>
  <w:style w:type="character" w:styleId="Emphasis">
    <w:name w:val="Emphasis"/>
    <w:basedOn w:val="DefaultParagraphFont"/>
    <w:uiPriority w:val="20"/>
    <w:qFormat/>
    <w:rsid w:val="00186854"/>
    <w:rPr>
      <w:i/>
      <w:iCs/>
    </w:rPr>
  </w:style>
  <w:style w:type="paragraph" w:styleId="NoSpacing">
    <w:name w:val="No Spacing"/>
    <w:link w:val="NoSpacingChar"/>
    <w:uiPriority w:val="1"/>
    <w:qFormat/>
    <w:rsid w:val="00186854"/>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186854"/>
    <w:pPr>
      <w:spacing w:before="120" w:after="120"/>
      <w:ind w:left="720"/>
    </w:pPr>
    <w:rPr>
      <w:color w:val="335B74" w:themeColor="text2"/>
      <w:sz w:val="24"/>
      <w:szCs w:val="24"/>
    </w:rPr>
  </w:style>
  <w:style w:type="character" w:customStyle="1" w:styleId="QuoteChar">
    <w:name w:val="Quote Char"/>
    <w:basedOn w:val="DefaultParagraphFont"/>
    <w:link w:val="Quote"/>
    <w:uiPriority w:val="29"/>
    <w:rsid w:val="00186854"/>
    <w:rPr>
      <w:color w:val="335B74" w:themeColor="text2"/>
      <w:sz w:val="24"/>
      <w:szCs w:val="24"/>
    </w:rPr>
  </w:style>
  <w:style w:type="paragraph" w:styleId="IntenseQuote">
    <w:name w:val="Intense Quote"/>
    <w:basedOn w:val="Normal"/>
    <w:next w:val="Normal"/>
    <w:link w:val="IntenseQuoteChar"/>
    <w:uiPriority w:val="30"/>
    <w:qFormat/>
    <w:rsid w:val="00186854"/>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DefaultParagraphFont"/>
    <w:link w:val="IntenseQuote"/>
    <w:uiPriority w:val="30"/>
    <w:rsid w:val="00186854"/>
    <w:rPr>
      <w:rFonts w:asciiTheme="majorHAnsi" w:eastAsiaTheme="majorEastAsia" w:hAnsiTheme="majorHAnsi" w:cstheme="majorBidi"/>
      <w:color w:val="335B74" w:themeColor="text2"/>
      <w:spacing w:val="-6"/>
      <w:sz w:val="32"/>
      <w:szCs w:val="32"/>
    </w:rPr>
  </w:style>
  <w:style w:type="character" w:styleId="SubtleEmphasis">
    <w:name w:val="Subtle Emphasis"/>
    <w:basedOn w:val="DefaultParagraphFont"/>
    <w:uiPriority w:val="19"/>
    <w:qFormat/>
    <w:rsid w:val="00186854"/>
    <w:rPr>
      <w:i/>
      <w:iCs/>
      <w:color w:val="595959" w:themeColor="text1" w:themeTint="A6"/>
    </w:rPr>
  </w:style>
  <w:style w:type="character" w:styleId="IntenseEmphasis">
    <w:name w:val="Intense Emphasis"/>
    <w:basedOn w:val="DefaultParagraphFont"/>
    <w:uiPriority w:val="21"/>
    <w:qFormat/>
    <w:rsid w:val="00186854"/>
    <w:rPr>
      <w:b/>
      <w:bCs/>
      <w:i/>
      <w:iCs/>
    </w:rPr>
  </w:style>
  <w:style w:type="character" w:styleId="SubtleReference">
    <w:name w:val="Subtle Reference"/>
    <w:basedOn w:val="DefaultParagraphFont"/>
    <w:uiPriority w:val="31"/>
    <w:qFormat/>
    <w:rsid w:val="0018685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86854"/>
    <w:rPr>
      <w:b/>
      <w:bCs/>
      <w:smallCaps/>
      <w:color w:val="335B74" w:themeColor="text2"/>
      <w:u w:val="single"/>
    </w:rPr>
  </w:style>
  <w:style w:type="character" w:styleId="BookTitle">
    <w:name w:val="Book Title"/>
    <w:basedOn w:val="DefaultParagraphFont"/>
    <w:uiPriority w:val="33"/>
    <w:qFormat/>
    <w:rsid w:val="00186854"/>
    <w:rPr>
      <w:b/>
      <w:bCs/>
      <w:smallCaps/>
      <w:spacing w:val="10"/>
    </w:rPr>
  </w:style>
  <w:style w:type="paragraph" w:styleId="TOCHeading">
    <w:name w:val="TOC Heading"/>
    <w:basedOn w:val="Heading1"/>
    <w:next w:val="Normal"/>
    <w:uiPriority w:val="39"/>
    <w:semiHidden/>
    <w:unhideWhenUsed/>
    <w:qFormat/>
    <w:rsid w:val="00186854"/>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rPr>
      <w:lang w:eastAsia="ja-JP"/>
    </w:rPr>
  </w:style>
  <w:style w:type="character" w:customStyle="1" w:styleId="FooterChar">
    <w:name w:val="Footer Char"/>
    <w:basedOn w:val="DefaultParagraphFont"/>
    <w:link w:val="Footer"/>
    <w:uiPriority w:val="99"/>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73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ami\AppData\Roaming\Microsoft\Templates\Newsletter%20(Black%20Ti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Custom 2">
      <a:dk1>
        <a:sysClr val="windowText" lastClr="000000"/>
      </a:dk1>
      <a:lt1>
        <a:sysClr val="window" lastClr="FFFFFF"/>
      </a:lt1>
      <a:dk2>
        <a:srgbClr val="335B74"/>
      </a:dk2>
      <a:lt2>
        <a:srgbClr val="DFE3E5"/>
      </a:lt2>
      <a:accent1>
        <a:srgbClr val="2683C6"/>
      </a:accent1>
      <a:accent2>
        <a:srgbClr val="2683C6"/>
      </a:accent2>
      <a:accent3>
        <a:srgbClr val="2683C6"/>
      </a:accent3>
      <a:accent4>
        <a:srgbClr val="42BA97"/>
      </a:accent4>
      <a:accent5>
        <a:srgbClr val="3E8853"/>
      </a:accent5>
      <a:accent6>
        <a:srgbClr val="62A39F"/>
      </a:accent6>
      <a:hlink>
        <a:srgbClr val="6EAC1C"/>
      </a:hlink>
      <a:folHlink>
        <a:srgbClr val="B26B02"/>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327E3-C6E9-42FF-BF84-23FEBC74C680}">
  <ds:schemaRefs>
    <ds:schemaRef ds:uri="http://schemas.microsoft.com/sharepoint/v3/contenttype/forms"/>
  </ds:schemaRefs>
</ds:datastoreItem>
</file>

<file path=customXml/itemProps3.xml><?xml version="1.0" encoding="utf-8"?>
<ds:datastoreItem xmlns:ds="http://schemas.openxmlformats.org/officeDocument/2006/customXml" ds:itemID="{2D4626BE-D952-4BB6-B667-32628A49A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 (Black Tie design).dotx</Template>
  <TotalTime>1</TotalTime>
  <Pages>6</Pages>
  <Words>1504</Words>
  <Characters>8573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miah</dc:creator>
  <cp:keywords/>
  <cp:lastModifiedBy>mohammed miah</cp:lastModifiedBy>
  <cp:revision>2</cp:revision>
  <dcterms:created xsi:type="dcterms:W3CDTF">2018-03-05T15:08:00Z</dcterms:created>
  <dcterms:modified xsi:type="dcterms:W3CDTF">2018-03-05T15:08:00Z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TC018408449991</vt:lpwstr>
  </property>
</Properties>
</file>